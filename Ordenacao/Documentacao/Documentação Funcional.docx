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06"/>
      </w:tblGrid>
      <w:tr w:rsidR="004C3E68" w:rsidRPr="0017092F" w:rsidTr="00294670">
        <w:trPr>
          <w:trHeight w:val="1408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4C3E68" w:rsidRDefault="002446AA" w:rsidP="00540519">
            <w:pPr>
              <w:pStyle w:val="Cabealho"/>
              <w:jc w:val="center"/>
              <w:rPr>
                <w:rFonts w:ascii="Arial" w:hAnsi="Arial" w:cs="Arial"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pt-BR" w:eastAsia="pt-BR"/>
              </w:rPr>
              <w:drawing>
                <wp:inline distT="0" distB="0" distL="0" distR="0">
                  <wp:extent cx="1524000" cy="1209675"/>
                  <wp:effectExtent l="0" t="0" r="0" b="0"/>
                  <wp:docPr id="2" name="Imagem 1" descr="AMF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MF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5FDC">
              <w:rPr>
                <w:rFonts w:ascii="Arial" w:hAnsi="Arial" w:cs="Arial"/>
                <w:sz w:val="16"/>
                <w:szCs w:val="16"/>
                <w:lang w:val="pt-BR"/>
              </w:rPr>
              <w:t xml:space="preserve"> </w:t>
            </w:r>
          </w:p>
          <w:p w:rsidR="00025FDC" w:rsidRPr="00025FDC" w:rsidRDefault="00025FDC" w:rsidP="00540519">
            <w:pPr>
              <w:pStyle w:val="Cabealho"/>
              <w:jc w:val="center"/>
              <w:rPr>
                <w:rFonts w:ascii="Arial" w:hAnsi="Arial" w:cs="Arial"/>
                <w:sz w:val="30"/>
                <w:szCs w:val="30"/>
                <w:lang w:val="pt-BR"/>
              </w:rPr>
            </w:pPr>
            <w:r w:rsidRPr="00025FDC">
              <w:rPr>
                <w:rFonts w:ascii="Arial" w:hAnsi="Arial" w:cs="Arial"/>
                <w:sz w:val="30"/>
                <w:szCs w:val="30"/>
                <w:lang w:val="pt-BR"/>
              </w:rPr>
              <w:t>TAP-2016</w:t>
            </w:r>
          </w:p>
        </w:tc>
      </w:tr>
    </w:tbl>
    <w:p w:rsidR="00025FDC" w:rsidRDefault="00025FDC" w:rsidP="00A62635">
      <w:pPr>
        <w:pStyle w:val="TtulodoDocumento"/>
        <w:tabs>
          <w:tab w:val="left" w:pos="9214"/>
          <w:tab w:val="left" w:pos="9356"/>
        </w:tabs>
        <w:spacing w:before="0" w:after="0" w:line="240" w:lineRule="auto"/>
        <w:outlineLvl w:val="0"/>
        <w:rPr>
          <w:rFonts w:cs="Tahoma"/>
        </w:rPr>
      </w:pPr>
    </w:p>
    <w:p w:rsidR="00146A03" w:rsidRDefault="00D81E7E" w:rsidP="001E4936">
      <w:pPr>
        <w:pStyle w:val="TtulodoDocumento"/>
        <w:tabs>
          <w:tab w:val="left" w:pos="9214"/>
          <w:tab w:val="left" w:pos="9356"/>
        </w:tabs>
        <w:spacing w:before="0" w:after="0" w:line="240" w:lineRule="auto"/>
        <w:outlineLvl w:val="0"/>
        <w:rPr>
          <w:rFonts w:cs="Tahoma"/>
        </w:rPr>
      </w:pPr>
      <w:r w:rsidRPr="00900303">
        <w:rPr>
          <w:rFonts w:cs="Tahoma"/>
        </w:rPr>
        <w:t>DUM – Documento Único de Manutenção</w:t>
      </w:r>
    </w:p>
    <w:p w:rsidR="00025FDC" w:rsidRDefault="00025FDC" w:rsidP="00025FDC"/>
    <w:p w:rsidR="00025FDC" w:rsidRPr="00025FDC" w:rsidRDefault="00025FDC" w:rsidP="00025FDC"/>
    <w:p w:rsidR="00904469" w:rsidRPr="007C5B17" w:rsidRDefault="00904469" w:rsidP="001E4936">
      <w:pPr>
        <w:pStyle w:val="TtuloNvel1"/>
        <w:rPr>
          <w:rFonts w:ascii="Times New Roman" w:hAnsi="Times New Roman"/>
        </w:rPr>
      </w:pPr>
      <w:bookmarkStart w:id="0" w:name="_Toc425417711"/>
      <w:r w:rsidRPr="007C5B17">
        <w:rPr>
          <w:rFonts w:ascii="Times New Roman" w:hAnsi="Times New Roman"/>
        </w:rPr>
        <w:t>Levantamento dos Requisitos</w:t>
      </w:r>
      <w:bookmarkEnd w:id="0"/>
    </w:p>
    <w:p w:rsidR="00523C62" w:rsidRPr="007C5B17" w:rsidRDefault="00736FB6" w:rsidP="00523C62">
      <w:pPr>
        <w:pStyle w:val="TtuloNvel3"/>
        <w:rPr>
          <w:rFonts w:ascii="Times New Roman" w:hAnsi="Times New Roman"/>
        </w:rPr>
      </w:pPr>
      <w:bookmarkStart w:id="1" w:name="_Toc425417712"/>
      <w:r w:rsidRPr="007C5B17">
        <w:rPr>
          <w:rFonts w:ascii="Times New Roman" w:hAnsi="Times New Roman"/>
        </w:rPr>
        <w:t>Cenário</w:t>
      </w:r>
      <w:r w:rsidR="00441BCD" w:rsidRPr="007C5B17">
        <w:rPr>
          <w:rFonts w:ascii="Times New Roman" w:hAnsi="Times New Roman"/>
        </w:rPr>
        <w:t xml:space="preserve"> Atual</w:t>
      </w:r>
      <w:bookmarkEnd w:id="1"/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06"/>
      </w:tblGrid>
      <w:tr w:rsidR="00335308" w:rsidRPr="007C5B17" w:rsidTr="001510C9">
        <w:trPr>
          <w:trHeight w:val="329"/>
        </w:trPr>
        <w:tc>
          <w:tcPr>
            <w:tcW w:w="10206" w:type="dxa"/>
            <w:shd w:val="clear" w:color="auto" w:fill="E0E0E0"/>
          </w:tcPr>
          <w:p w:rsidR="00335308" w:rsidRPr="007C5B17" w:rsidRDefault="00736FB6" w:rsidP="0025028C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Cenário</w:t>
            </w:r>
            <w:r w:rsidR="00335308"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 xml:space="preserve"> Atual</w:t>
            </w:r>
            <w:r w:rsidR="007001AD"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 xml:space="preserve"> – Definição do Problema</w:t>
            </w:r>
          </w:p>
        </w:tc>
      </w:tr>
      <w:tr w:rsidR="00D4426F" w:rsidRPr="007C5B17" w:rsidTr="00990D3C">
        <w:trPr>
          <w:trHeight w:val="514"/>
        </w:trPr>
        <w:tc>
          <w:tcPr>
            <w:tcW w:w="10206" w:type="dxa"/>
          </w:tcPr>
          <w:p w:rsidR="00D01865" w:rsidRPr="007C5B17" w:rsidRDefault="00D01865" w:rsidP="00D01865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716B04" w:rsidRPr="007C5B17" w:rsidRDefault="00025FDC" w:rsidP="0068326E">
            <w:pPr>
              <w:snapToGrid w:val="0"/>
              <w:rPr>
                <w:rFonts w:ascii="Times New Roman" w:hAnsi="Times New Roman"/>
                <w:szCs w:val="20"/>
              </w:rPr>
            </w:pPr>
            <w:r w:rsidRPr="007C5B17">
              <w:rPr>
                <w:rFonts w:ascii="Times New Roman" w:hAnsi="Times New Roman"/>
                <w:szCs w:val="20"/>
              </w:rPr>
              <w:t>Criar um sistema em que apresente a comparação entre variados algoritmos de ordenação.</w:t>
            </w:r>
          </w:p>
          <w:p w:rsidR="0068326E" w:rsidRPr="007C5B17" w:rsidRDefault="0068326E" w:rsidP="0068326E">
            <w:pPr>
              <w:snapToGrid w:val="0"/>
              <w:rPr>
                <w:rFonts w:ascii="Times New Roman" w:hAnsi="Times New Roman"/>
                <w:szCs w:val="20"/>
              </w:rPr>
            </w:pPr>
          </w:p>
          <w:p w:rsidR="0068326E" w:rsidRPr="007C5B17" w:rsidRDefault="0068326E" w:rsidP="0068326E">
            <w:pPr>
              <w:snapToGrid w:val="0"/>
              <w:rPr>
                <w:rFonts w:ascii="Times New Roman" w:hAnsi="Times New Roman"/>
                <w:szCs w:val="20"/>
              </w:rPr>
            </w:pPr>
          </w:p>
        </w:tc>
      </w:tr>
    </w:tbl>
    <w:p w:rsidR="001E4936" w:rsidRPr="007C5B17" w:rsidRDefault="001E4936" w:rsidP="001E4936">
      <w:pPr>
        <w:pStyle w:val="TtuloNvel1"/>
        <w:rPr>
          <w:rFonts w:ascii="Times New Roman" w:hAnsi="Times New Roman"/>
        </w:rPr>
      </w:pPr>
      <w:r w:rsidRPr="007C5B17">
        <w:rPr>
          <w:rFonts w:ascii="Times New Roman" w:hAnsi="Times New Roman"/>
        </w:rPr>
        <w:t>Detalhamento Funcional</w:t>
      </w:r>
    </w:p>
    <w:tbl>
      <w:tblPr>
        <w:tblW w:w="1044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851"/>
        <w:gridCol w:w="1842"/>
        <w:gridCol w:w="7040"/>
      </w:tblGrid>
      <w:tr w:rsidR="007001AD" w:rsidRPr="007C5B17" w:rsidTr="006C0AE1">
        <w:trPr>
          <w:trHeight w:val="174"/>
        </w:trPr>
        <w:tc>
          <w:tcPr>
            <w:tcW w:w="709" w:type="dxa"/>
            <w:shd w:val="clear" w:color="auto" w:fill="E0E0E0"/>
          </w:tcPr>
          <w:p w:rsidR="007001AD" w:rsidRPr="007C5B17" w:rsidRDefault="007001AD" w:rsidP="00F001A6">
            <w:pPr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 xml:space="preserve">ID </w:t>
            </w:r>
            <w:proofErr w:type="spellStart"/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Req</w:t>
            </w:r>
            <w:proofErr w:type="spellEnd"/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.</w:t>
            </w:r>
          </w:p>
        </w:tc>
        <w:tc>
          <w:tcPr>
            <w:tcW w:w="851" w:type="dxa"/>
            <w:shd w:val="clear" w:color="auto" w:fill="E0E0E0"/>
          </w:tcPr>
          <w:p w:rsidR="007001AD" w:rsidRPr="007C5B17" w:rsidRDefault="007001AD" w:rsidP="00F001A6">
            <w:pPr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ID</w:t>
            </w:r>
          </w:p>
          <w:p w:rsidR="007001AD" w:rsidRPr="007C5B17" w:rsidRDefault="007001AD" w:rsidP="00F001A6">
            <w:pPr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proofErr w:type="spellStart"/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Func</w:t>
            </w:r>
            <w:proofErr w:type="spellEnd"/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.</w:t>
            </w:r>
          </w:p>
        </w:tc>
        <w:tc>
          <w:tcPr>
            <w:tcW w:w="1842" w:type="dxa"/>
            <w:shd w:val="clear" w:color="auto" w:fill="E0E0E0"/>
          </w:tcPr>
          <w:p w:rsidR="007001AD" w:rsidRPr="007C5B17" w:rsidRDefault="007001AD" w:rsidP="00F001A6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Funcionalidade</w:t>
            </w:r>
          </w:p>
        </w:tc>
        <w:tc>
          <w:tcPr>
            <w:tcW w:w="7040" w:type="dxa"/>
            <w:shd w:val="clear" w:color="auto" w:fill="E0E0E0"/>
          </w:tcPr>
          <w:p w:rsidR="007001AD" w:rsidRPr="007C5B17" w:rsidRDefault="007001AD" w:rsidP="00F001A6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Descrição – Detalhamento Funcional</w:t>
            </w:r>
          </w:p>
        </w:tc>
      </w:tr>
      <w:tr w:rsidR="00CD67D3" w:rsidRPr="007C5B17" w:rsidTr="006C0AE1">
        <w:trPr>
          <w:trHeight w:val="240"/>
        </w:trPr>
        <w:tc>
          <w:tcPr>
            <w:tcW w:w="709" w:type="dxa"/>
          </w:tcPr>
          <w:p w:rsidR="00CD67D3" w:rsidRPr="007C5B17" w:rsidRDefault="00CD67D3" w:rsidP="00CD67D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1</w:t>
            </w:r>
          </w:p>
        </w:tc>
        <w:tc>
          <w:tcPr>
            <w:tcW w:w="851" w:type="dxa"/>
          </w:tcPr>
          <w:p w:rsidR="00CD67D3" w:rsidRPr="007C5B17" w:rsidRDefault="00E06005" w:rsidP="00CD67D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1.1</w:t>
            </w:r>
          </w:p>
          <w:p w:rsidR="00CD67D3" w:rsidRPr="007C5B17" w:rsidRDefault="00CD67D3" w:rsidP="00CD67D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</w:p>
        </w:tc>
        <w:tc>
          <w:tcPr>
            <w:tcW w:w="1842" w:type="dxa"/>
          </w:tcPr>
          <w:p w:rsidR="00CD67D3" w:rsidRPr="007C5B17" w:rsidRDefault="005013BB" w:rsidP="005013BB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 xml:space="preserve">Interface e definições do programa </w:t>
            </w:r>
          </w:p>
        </w:tc>
        <w:tc>
          <w:tcPr>
            <w:tcW w:w="7040" w:type="dxa"/>
          </w:tcPr>
          <w:p w:rsidR="00EA0051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O programa foi desenvolvido em C# Windows </w:t>
            </w:r>
            <w:proofErr w:type="spellStart"/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Forms</w:t>
            </w:r>
            <w:proofErr w:type="spellEnd"/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.</w:t>
            </w: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O Programa possui uma interface bem simples com um campo </w:t>
            </w:r>
            <w:proofErr w:type="spellStart"/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textbox</w:t>
            </w:r>
            <w:proofErr w:type="spellEnd"/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para o usuário informa a quantidade de números a serem gerados, um </w:t>
            </w:r>
            <w:proofErr w:type="spellStart"/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button</w:t>
            </w:r>
            <w:proofErr w:type="spellEnd"/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que executa a ação de gerar números aleatórios, um </w:t>
            </w:r>
            <w:proofErr w:type="spellStart"/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listbox</w:t>
            </w:r>
            <w:proofErr w:type="spellEnd"/>
            <w:r w:rsid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que mostra os números após serem ordenados, uma </w:t>
            </w:r>
            <w:proofErr w:type="spellStart"/>
            <w:proofErr w:type="gramStart"/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label</w:t>
            </w:r>
            <w:proofErr w:type="spellEnd"/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 xml:space="preserve">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que</w:t>
            </w:r>
            <w:proofErr w:type="gramEnd"/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mostra o tempo demorado para fazer a ordenação e 10 </w:t>
            </w:r>
            <w:proofErr w:type="spellStart"/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buttons</w:t>
            </w:r>
            <w:proofErr w:type="spellEnd"/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 xml:space="preserve">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, onde cada um executa um método de ordenação diferente.</w:t>
            </w:r>
          </w:p>
          <w:p w:rsidR="005013BB" w:rsidRDefault="007C44DD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E0CE48" wp14:editId="7A569737">
                  <wp:extent cx="4333240" cy="2363470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40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4DD" w:rsidRPr="007C44DD" w:rsidRDefault="007C44DD" w:rsidP="007C44DD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>
              <w:rPr>
                <w:rFonts w:ascii="Times New Roman" w:hAnsi="Times New Roman"/>
                <w:b/>
                <w:color w:val="000000"/>
                <w:szCs w:val="20"/>
              </w:rPr>
              <w:t xml:space="preserve">Além disso existe um </w:t>
            </w:r>
            <w:proofErr w:type="spellStart"/>
            <w:r>
              <w:rPr>
                <w:rFonts w:ascii="Times New Roman" w:hAnsi="Times New Roman"/>
                <w:b/>
                <w:i/>
                <w:color w:val="000000"/>
                <w:szCs w:val="20"/>
              </w:rPr>
              <w:t>button</w:t>
            </w:r>
            <w:proofErr w:type="spellEnd"/>
            <w:r>
              <w:rPr>
                <w:rFonts w:ascii="Times New Roman" w:hAnsi="Times New Roman"/>
                <w:b/>
                <w:i/>
                <w:color w:val="00000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  <w:szCs w:val="20"/>
              </w:rPr>
              <w:t xml:space="preserve">que testa todos os </w:t>
            </w:r>
            <w:r>
              <w:rPr>
                <w:rFonts w:ascii="Times New Roman" w:hAnsi="Times New Roman"/>
                <w:b/>
                <w:color w:val="000000"/>
                <w:szCs w:val="20"/>
              </w:rPr>
              <w:t>métodos e monta um gráfico entre eles, porém não está com o funcionamento correto ainda.</w:t>
            </w:r>
          </w:p>
          <w:p w:rsidR="007C44DD" w:rsidRPr="007C5B17" w:rsidRDefault="007C44DD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6F40AF2" wp14:editId="3B54CA65">
                  <wp:extent cx="4333240" cy="236347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40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</w:tc>
      </w:tr>
      <w:tr w:rsidR="00B66DAB" w:rsidRPr="007C5B17" w:rsidTr="006C0AE1">
        <w:trPr>
          <w:trHeight w:val="240"/>
        </w:trPr>
        <w:tc>
          <w:tcPr>
            <w:tcW w:w="709" w:type="dxa"/>
          </w:tcPr>
          <w:p w:rsidR="00B66DAB" w:rsidRPr="007C5B17" w:rsidRDefault="00B66DAB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lastRenderedPageBreak/>
              <w:t>2</w:t>
            </w:r>
          </w:p>
        </w:tc>
        <w:tc>
          <w:tcPr>
            <w:tcW w:w="851" w:type="dxa"/>
          </w:tcPr>
          <w:p w:rsidR="00B66DAB" w:rsidRPr="007C5B17" w:rsidRDefault="00B66DAB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2.1</w:t>
            </w:r>
          </w:p>
        </w:tc>
        <w:tc>
          <w:tcPr>
            <w:tcW w:w="1842" w:type="dxa"/>
          </w:tcPr>
          <w:p w:rsidR="002E4028" w:rsidRPr="007C5B17" w:rsidRDefault="005013BB" w:rsidP="0072779C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>Funcionamento do Programa</w:t>
            </w:r>
          </w:p>
          <w:p w:rsidR="00B01522" w:rsidRPr="007C5B17" w:rsidRDefault="00B01522" w:rsidP="0072779C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Campo “Quantidade de Números”</w:t>
            </w:r>
          </w:p>
          <w:p w:rsidR="00B01522" w:rsidRPr="007C5B17" w:rsidRDefault="00B01522" w:rsidP="0072779C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</w:tc>
        <w:tc>
          <w:tcPr>
            <w:tcW w:w="7040" w:type="dxa"/>
          </w:tcPr>
          <w:p w:rsidR="005013BB" w:rsidRPr="007C5B17" w:rsidRDefault="005013BB" w:rsidP="002E4028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E0472D" w:rsidRPr="007C5B17" w:rsidRDefault="00E0472D" w:rsidP="002E4028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2E4028" w:rsidRPr="007C5B17" w:rsidRDefault="005013BB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Ao Ser executado o usuário terá somente o campo “Quantidade de Números” disponível para executar uma informação.</w:t>
            </w:r>
          </w:p>
          <w:p w:rsidR="005013BB" w:rsidRPr="007C5B17" w:rsidRDefault="005013BB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5013BB" w:rsidRPr="007C5B17" w:rsidRDefault="005013BB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Para liberar </w:t>
            </w:r>
            <w:r w:rsidR="00E0472D" w:rsidRPr="007C5B17">
              <w:rPr>
                <w:rFonts w:ascii="Times New Roman" w:hAnsi="Times New Roman"/>
                <w:b/>
                <w:color w:val="000000"/>
                <w:szCs w:val="20"/>
              </w:rPr>
              <w:t>os outros botões no sistema, o usuário deve inserir no campo somente números inteiros maiores que zero.</w:t>
            </w:r>
          </w:p>
          <w:p w:rsidR="005013BB" w:rsidRPr="007C5B17" w:rsidRDefault="00E0472D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Além disso, o campo só permite digitar números.</w:t>
            </w:r>
          </w:p>
          <w:p w:rsidR="006C0AE1" w:rsidRPr="007C5B17" w:rsidRDefault="006C0AE1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Se a tecla </w:t>
            </w:r>
            <w:proofErr w:type="spellStart"/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enter</w:t>
            </w:r>
            <w:proofErr w:type="spellEnd"/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for pressionada ele chamará o método do botão “Gerar”;</w:t>
            </w:r>
          </w:p>
          <w:p w:rsidR="005013BB" w:rsidRPr="007C5B17" w:rsidRDefault="005013BB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E0472D" w:rsidRPr="007C5B17" w:rsidRDefault="00FA470C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</w:rPr>
              <w:object w:dxaOrig="10590" w:dyaOrig="5445">
                <v:shape id="_x0000_i1041" type="#_x0000_t75" style="width:329.25pt;height:169.5pt" o:ole="">
                  <v:imagedata r:id="rId11" o:title=""/>
                </v:shape>
                <o:OLEObject Type="Embed" ProgID="PBrush" ShapeID="_x0000_i1041" DrawAspect="Content" ObjectID="_1522774045" r:id="rId12"/>
              </w:object>
            </w:r>
          </w:p>
          <w:p w:rsidR="00E0472D" w:rsidRPr="007C5B17" w:rsidRDefault="00E0472D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B01522" w:rsidRPr="007C5B17" w:rsidRDefault="00B01522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  <w:p w:rsidR="00FA470C" w:rsidRPr="007C5B17" w:rsidRDefault="002446AA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 wp14:anchorId="3EE54E6C" wp14:editId="7DFE54E1">
                  <wp:extent cx="4152900" cy="2181225"/>
                  <wp:effectExtent l="0" t="0" r="0" b="0"/>
                  <wp:docPr id="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1522" w:rsidRPr="007C5B17" w:rsidRDefault="00B01522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  <w:p w:rsidR="00B01522" w:rsidRPr="007C5B17" w:rsidRDefault="00B01522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  <w:p w:rsidR="00B01522" w:rsidRPr="007C5B17" w:rsidRDefault="002446AA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 wp14:anchorId="210B3F2A" wp14:editId="4782F8D0">
                  <wp:extent cx="4210050" cy="2209800"/>
                  <wp:effectExtent l="0" t="0" r="0" b="0"/>
                  <wp:docPr id="5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13BB" w:rsidRPr="007C5B17" w:rsidRDefault="005013BB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</w:tc>
      </w:tr>
      <w:tr w:rsidR="00E34E27" w:rsidRPr="007C5B17" w:rsidTr="006C0AE1">
        <w:trPr>
          <w:trHeight w:val="240"/>
        </w:trPr>
        <w:tc>
          <w:tcPr>
            <w:tcW w:w="709" w:type="dxa"/>
          </w:tcPr>
          <w:p w:rsidR="00E34E27" w:rsidRPr="007C5B17" w:rsidRDefault="00B01522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lastRenderedPageBreak/>
              <w:t>2</w:t>
            </w:r>
          </w:p>
        </w:tc>
        <w:tc>
          <w:tcPr>
            <w:tcW w:w="851" w:type="dxa"/>
          </w:tcPr>
          <w:p w:rsidR="00E34E27" w:rsidRPr="007C5B17" w:rsidRDefault="00B01522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2.2</w:t>
            </w:r>
          </w:p>
        </w:tc>
        <w:tc>
          <w:tcPr>
            <w:tcW w:w="1842" w:type="dxa"/>
          </w:tcPr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>Funcionamento do Programa</w:t>
            </w:r>
          </w:p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lastRenderedPageBreak/>
              <w:t>Botão “</w:t>
            </w:r>
            <w:r w:rsidR="006C0AE1" w:rsidRPr="007C5B17">
              <w:rPr>
                <w:rFonts w:ascii="Times New Roman" w:hAnsi="Times New Roman"/>
                <w:b/>
                <w:color w:val="000000"/>
                <w:szCs w:val="20"/>
              </w:rPr>
              <w:t>Gerar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”</w:t>
            </w:r>
          </w:p>
          <w:p w:rsidR="00E34E27" w:rsidRPr="007C5B17" w:rsidRDefault="00E34E27" w:rsidP="00E34E27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</w:tc>
        <w:tc>
          <w:tcPr>
            <w:tcW w:w="7040" w:type="dxa"/>
          </w:tcPr>
          <w:p w:rsidR="00CC7506" w:rsidRPr="007C5B17" w:rsidRDefault="00CC7506" w:rsidP="00B01522">
            <w:pPr>
              <w:spacing w:line="360" w:lineRule="auto"/>
              <w:ind w:left="720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6C0AE1" w:rsidRPr="007C5B17" w:rsidRDefault="006C0AE1" w:rsidP="00B01522">
            <w:pPr>
              <w:spacing w:line="360" w:lineRule="auto"/>
              <w:ind w:left="720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6C0AE1" w:rsidRPr="007C5B17" w:rsidRDefault="006C0AE1" w:rsidP="006C0AE1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lastRenderedPageBreak/>
              <w:t>O Botão “Gerar” irá gerar números aleatórios que começam em 0 e vai até o número digitado no campo “Quantidade de Números”, podendo se repetir.</w:t>
            </w:r>
          </w:p>
          <w:p w:rsidR="006C0AE1" w:rsidRPr="007C5B17" w:rsidRDefault="006C0AE1" w:rsidP="006C0AE1">
            <w:pPr>
              <w:spacing w:line="360" w:lineRule="auto"/>
              <w:ind w:left="720"/>
              <w:jc w:val="both"/>
              <w:rPr>
                <w:rFonts w:ascii="Times New Roman" w:hAnsi="Times New Roman"/>
                <w:color w:val="000000"/>
                <w:szCs w:val="20"/>
              </w:rPr>
            </w:pPr>
          </w:p>
          <w:p w:rsidR="006C0AE1" w:rsidRPr="007C5B17" w:rsidRDefault="002446AA" w:rsidP="006C0AE1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 wp14:anchorId="06901324" wp14:editId="603AFBCE">
                  <wp:extent cx="4124325" cy="2162175"/>
                  <wp:effectExtent l="0" t="0" r="0" b="0"/>
                  <wp:docPr id="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AE1" w:rsidRPr="007C5B17" w:rsidRDefault="002446AA" w:rsidP="006C0AE1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 wp14:anchorId="51DB02B9" wp14:editId="5A045AD5">
                  <wp:extent cx="4124325" cy="2162175"/>
                  <wp:effectExtent l="0" t="0" r="0" b="0"/>
                  <wp:docPr id="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AE1" w:rsidRPr="007C5B17" w:rsidRDefault="002446AA" w:rsidP="006C0AE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 wp14:anchorId="741D7F3B" wp14:editId="2AA7032E">
                  <wp:extent cx="4210050" cy="2200275"/>
                  <wp:effectExtent l="0" t="0" r="0" b="0"/>
                  <wp:docPr id="6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AE1" w:rsidRPr="007C5B17" w:rsidTr="006C0AE1">
        <w:trPr>
          <w:trHeight w:val="24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584EB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lastRenderedPageBreak/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584EB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2.3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584EB3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>Funcionamento do Programa</w:t>
            </w:r>
          </w:p>
          <w:p w:rsidR="006C0AE1" w:rsidRPr="007C5B17" w:rsidRDefault="006C0AE1" w:rsidP="00584EB3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6C0AE1" w:rsidRPr="007C5B17" w:rsidRDefault="00D428F6" w:rsidP="00584EB3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lastRenderedPageBreak/>
              <w:t>Botões</w:t>
            </w:r>
            <w:r w:rsidR="006C0AE1"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de Ordenação</w:t>
            </w:r>
          </w:p>
          <w:p w:rsidR="006C0AE1" w:rsidRPr="007C5B17" w:rsidRDefault="006C0AE1" w:rsidP="00584EB3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</w:tc>
        <w:tc>
          <w:tcPr>
            <w:tcW w:w="7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D428F6">
            <w:pPr>
              <w:spacing w:line="360" w:lineRule="auto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D428F6" w:rsidRPr="007C5B17" w:rsidRDefault="00D428F6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Cada Botão na tela representa um método de ordenação.</w:t>
            </w:r>
          </w:p>
          <w:p w:rsidR="00D428F6" w:rsidRPr="007C5B17" w:rsidRDefault="00B859F3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Ao ser clicado deve executar o método de ordenação que representa.</w:t>
            </w:r>
          </w:p>
          <w:p w:rsidR="00B859F3" w:rsidRPr="007C5B17" w:rsidRDefault="00B859F3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lastRenderedPageBreak/>
              <w:t>O resultado da ordenação será exibido no campo “Resultado” junto com o tempo gasto pela ordenação.</w:t>
            </w:r>
          </w:p>
          <w:p w:rsidR="000E20AA" w:rsidRPr="007C5B17" w:rsidRDefault="000E20AA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Será Mostrado No Título do Programa o Método selecionado junto com seu tempo de execução.</w:t>
            </w:r>
          </w:p>
          <w:p w:rsidR="000E20AA" w:rsidRPr="007C5B17" w:rsidRDefault="000E20AA" w:rsidP="000E20AA">
            <w:pPr>
              <w:spacing w:line="360" w:lineRule="auto"/>
              <w:ind w:left="720"/>
              <w:jc w:val="both"/>
              <w:rPr>
                <w:rFonts w:ascii="Times New Roman" w:hAnsi="Times New Roman"/>
                <w:color w:val="000000"/>
                <w:szCs w:val="20"/>
              </w:rPr>
            </w:pPr>
          </w:p>
          <w:p w:rsidR="00B859F3" w:rsidRPr="007C5B17" w:rsidRDefault="00B859F3" w:rsidP="00B859F3">
            <w:pPr>
              <w:spacing w:line="360" w:lineRule="auto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0E20AA" w:rsidRPr="007C5B17" w:rsidRDefault="000E20AA" w:rsidP="00B859F3">
            <w:pPr>
              <w:spacing w:line="360" w:lineRule="auto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0E20AA" w:rsidRPr="007C5B17" w:rsidRDefault="002446AA" w:rsidP="00B859F3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 wp14:anchorId="6431C237" wp14:editId="63F4B542">
                  <wp:extent cx="4286250" cy="2257425"/>
                  <wp:effectExtent l="0" t="0" r="0" b="0"/>
                  <wp:docPr id="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0AA" w:rsidRPr="007C5B17" w:rsidRDefault="000E20AA" w:rsidP="00B859F3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</w:p>
          <w:p w:rsidR="000E20AA" w:rsidRPr="007C5B17" w:rsidRDefault="002446AA" w:rsidP="00B859F3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 wp14:anchorId="3DDA99CA" wp14:editId="064ABB0B">
                  <wp:extent cx="4276725" cy="2257425"/>
                  <wp:effectExtent l="0" t="0" r="0" b="0"/>
                  <wp:docPr id="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0AA" w:rsidRPr="007C5B17" w:rsidRDefault="000E20AA" w:rsidP="00B859F3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</w:p>
        </w:tc>
      </w:tr>
    </w:tbl>
    <w:p w:rsidR="007C44DD" w:rsidRDefault="000E20AA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  <w:bookmarkStart w:id="2" w:name="_Toc425417716"/>
      <w:r w:rsidRPr="007C5B17">
        <w:rPr>
          <w:rFonts w:ascii="Times New Roman" w:hAnsi="Times New Roman"/>
        </w:rPr>
        <w:lastRenderedPageBreak/>
        <w:t xml:space="preserve"> </w:t>
      </w:r>
    </w:p>
    <w:tbl>
      <w:tblPr>
        <w:tblW w:w="1044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851"/>
        <w:gridCol w:w="1842"/>
        <w:gridCol w:w="7040"/>
      </w:tblGrid>
      <w:tr w:rsidR="007C44DD" w:rsidRPr="007C5B17" w:rsidTr="0070573B">
        <w:trPr>
          <w:trHeight w:val="24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4DD" w:rsidRPr="007C5B17" w:rsidRDefault="007C44DD" w:rsidP="0070573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4DD" w:rsidRPr="007C5B17" w:rsidRDefault="007C44DD" w:rsidP="0070573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2.4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4DD" w:rsidRPr="007C5B17" w:rsidRDefault="007C44DD" w:rsidP="0070573B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>Funcionamento do Programa</w:t>
            </w:r>
          </w:p>
          <w:p w:rsidR="007C44DD" w:rsidRPr="007C5B17" w:rsidRDefault="007C44DD" w:rsidP="0070573B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7C44DD" w:rsidRPr="007C5B17" w:rsidRDefault="007C44DD" w:rsidP="0070573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Botões </w:t>
            </w:r>
            <w:r>
              <w:rPr>
                <w:rFonts w:ascii="Times New Roman" w:hAnsi="Times New Roman"/>
                <w:b/>
                <w:color w:val="000000"/>
                <w:szCs w:val="20"/>
              </w:rPr>
              <w:t>Testar Todos</w:t>
            </w:r>
          </w:p>
          <w:p w:rsidR="007C44DD" w:rsidRPr="007C5B17" w:rsidRDefault="007C44DD" w:rsidP="0070573B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</w:tc>
        <w:tc>
          <w:tcPr>
            <w:tcW w:w="7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4DD" w:rsidRPr="007C44DD" w:rsidRDefault="007C44DD" w:rsidP="007C44DD">
            <w:pPr>
              <w:spacing w:line="360" w:lineRule="auto"/>
              <w:ind w:left="720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  <w:p w:rsidR="007C44DD" w:rsidRDefault="007C44DD" w:rsidP="007C44DD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44DD">
              <w:rPr>
                <w:rFonts w:ascii="Times New Roman" w:hAnsi="Times New Roman"/>
                <w:color w:val="000000"/>
                <w:sz w:val="24"/>
              </w:rPr>
              <w:t>Executa todos</w:t>
            </w:r>
            <w:r>
              <w:rPr>
                <w:rFonts w:ascii="Times New Roman" w:hAnsi="Times New Roman"/>
                <w:color w:val="000000"/>
                <w:szCs w:val="20"/>
              </w:rPr>
              <w:t xml:space="preserve"> os métodos de ordenação e monta um gráfico deles.</w:t>
            </w:r>
          </w:p>
          <w:p w:rsidR="007C44DD" w:rsidRDefault="007C44DD" w:rsidP="007C44DD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>
              <w:rPr>
                <w:rFonts w:ascii="Times New Roman" w:hAnsi="Times New Roman"/>
                <w:color w:val="000000"/>
                <w:szCs w:val="20"/>
              </w:rPr>
              <w:t>Funcionamento ainda não está pronto, pois está acontecendo uma divergência de tempo entre alguns métodos de ordenação.</w:t>
            </w:r>
          </w:p>
          <w:p w:rsidR="007C44DD" w:rsidRPr="007C44DD" w:rsidRDefault="007C44DD" w:rsidP="007C44DD">
            <w:pPr>
              <w:pStyle w:val="PargrafodaLista"/>
              <w:spacing w:line="360" w:lineRule="auto"/>
              <w:ind w:left="720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13BE13" wp14:editId="45F6042F">
                  <wp:extent cx="3761740" cy="2051758"/>
                  <wp:effectExtent l="0" t="0" r="0" b="571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981" cy="205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0AA" w:rsidRDefault="000E20AA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Pr="007C5B17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1E4936" w:rsidRPr="007C5B17" w:rsidRDefault="001E4936" w:rsidP="007B1729">
      <w:pPr>
        <w:pStyle w:val="TtuloNvel1"/>
        <w:rPr>
          <w:rFonts w:ascii="Times New Roman" w:hAnsi="Times New Roman"/>
        </w:rPr>
      </w:pPr>
      <w:r w:rsidRPr="007C5B17">
        <w:rPr>
          <w:rFonts w:ascii="Times New Roman" w:hAnsi="Times New Roman"/>
        </w:rPr>
        <w:t>Detalhamento Técnico</w:t>
      </w:r>
    </w:p>
    <w:bookmarkEnd w:id="2"/>
    <w:p w:rsidR="007B1729" w:rsidRPr="00223BAC" w:rsidRDefault="007B1729" w:rsidP="007B1729">
      <w:pPr>
        <w:pStyle w:val="TtuloNvel2"/>
        <w:ind w:left="794" w:hanging="794"/>
        <w:rPr>
          <w:rFonts w:ascii="Times New Roman" w:hAnsi="Times New Roman"/>
          <w:sz w:val="24"/>
          <w:szCs w:val="24"/>
        </w:rPr>
      </w:pPr>
      <w:r w:rsidRPr="00223BAC">
        <w:rPr>
          <w:rFonts w:ascii="Times New Roman" w:hAnsi="Times New Roman"/>
          <w:sz w:val="24"/>
          <w:szCs w:val="24"/>
        </w:rPr>
        <w:t>Métodos de Ordenação Utilizados</w:t>
      </w:r>
    </w:p>
    <w:p w:rsidR="009822F3" w:rsidRPr="00223BAC" w:rsidRDefault="007C5B17" w:rsidP="00793271">
      <w:pPr>
        <w:rPr>
          <w:rFonts w:ascii="Times New Roman" w:hAnsi="Times New Roman"/>
          <w:b/>
          <w:sz w:val="24"/>
        </w:rPr>
      </w:pPr>
      <w:r w:rsidRPr="00223BAC">
        <w:rPr>
          <w:rFonts w:ascii="Times New Roman" w:hAnsi="Times New Roman"/>
          <w:b/>
          <w:sz w:val="24"/>
        </w:rPr>
        <w:t xml:space="preserve">3.1.1 </w:t>
      </w:r>
      <w:proofErr w:type="spellStart"/>
      <w:r w:rsidRPr="00223BAC">
        <w:rPr>
          <w:rFonts w:ascii="Times New Roman" w:hAnsi="Times New Roman"/>
          <w:b/>
          <w:sz w:val="24"/>
        </w:rPr>
        <w:t>Insertion</w:t>
      </w:r>
      <w:proofErr w:type="spellEnd"/>
      <w:r w:rsidRPr="00223BAC">
        <w:rPr>
          <w:rFonts w:ascii="Times New Roman" w:hAnsi="Times New Roman"/>
          <w:b/>
          <w:sz w:val="24"/>
        </w:rPr>
        <w:t xml:space="preserve"> </w:t>
      </w:r>
      <w:proofErr w:type="spellStart"/>
      <w:r w:rsidRPr="00223BAC">
        <w:rPr>
          <w:rFonts w:ascii="Times New Roman" w:hAnsi="Times New Roman"/>
          <w:b/>
          <w:sz w:val="24"/>
        </w:rPr>
        <w:t>Sort</w:t>
      </w:r>
      <w:proofErr w:type="spellEnd"/>
    </w:p>
    <w:p w:rsidR="007C5B17" w:rsidRPr="007C5B17" w:rsidRDefault="007C5B17" w:rsidP="00793271">
      <w:pPr>
        <w:rPr>
          <w:rFonts w:ascii="Times New Roman" w:hAnsi="Times New Roman"/>
          <w:b/>
        </w:rPr>
      </w:pPr>
    </w:p>
    <w:p w:rsidR="007C5B17" w:rsidRPr="00223BAC" w:rsidRDefault="007C5B17" w:rsidP="00793271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Esse método de ordenação é um dos mais simples que existe. Ele ordena os elementos um por um comparando-os.</w:t>
      </w:r>
    </w:p>
    <w:p w:rsidR="007C5B17" w:rsidRPr="00223BAC" w:rsidRDefault="007C5B17" w:rsidP="00793271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Suas principais características são:</w:t>
      </w:r>
    </w:p>
    <w:p w:rsidR="007C5B17" w:rsidRPr="00223BAC" w:rsidRDefault="007C5B17" w:rsidP="00793271">
      <w:pPr>
        <w:rPr>
          <w:rFonts w:ascii="Times New Roman" w:hAnsi="Times New Roman"/>
          <w:sz w:val="24"/>
        </w:rPr>
      </w:pPr>
    </w:p>
    <w:p w:rsidR="007C5B17" w:rsidRPr="00223BAC" w:rsidRDefault="007C5B17" w:rsidP="007C5B17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Bastante eficiente para ordenação com poucos elementos, porém muito ineficiente para listas com muitos elementos.</w:t>
      </w:r>
    </w:p>
    <w:p w:rsidR="007C5B17" w:rsidRPr="00223BAC" w:rsidRDefault="007C5B17" w:rsidP="007C5B17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 xml:space="preserve">Ele realiza a ordenação por inserção adaptativa, o que significa que </w:t>
      </w:r>
      <w:r w:rsidR="00223BAC" w:rsidRPr="00223BAC">
        <w:rPr>
          <w:rFonts w:ascii="Times New Roman" w:hAnsi="Times New Roman"/>
          <w:sz w:val="24"/>
        </w:rPr>
        <w:t>terá um número de passos reduzidos à medida que tem os números da lista já estarem parcialmente ordenados.</w:t>
      </w:r>
    </w:p>
    <w:p w:rsidR="00223BAC" w:rsidRPr="00223BAC" w:rsidRDefault="00223BAC" w:rsidP="00223BAC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Sua complexidade é baixa.</w:t>
      </w:r>
    </w:p>
    <w:p w:rsidR="00223BAC" w:rsidRDefault="00223BAC" w:rsidP="00223BAC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É estável, uma vez que não se altera a ordem relativa dos elementos com chaves iguais</w:t>
      </w:r>
      <w:r>
        <w:rPr>
          <w:rFonts w:ascii="Times New Roman" w:hAnsi="Times New Roman"/>
          <w:sz w:val="24"/>
        </w:rPr>
        <w:t>.</w:t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Análise de Complexidade:</w:t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223BAC" w:rsidRPr="00223BAC" w:rsidRDefault="00223BAC" w:rsidP="00223BAC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 xml:space="preserve">Pior Caso: </w:t>
      </w:r>
      <w:proofErr w:type="gramStart"/>
      <w:r w:rsidRPr="00223BAC">
        <w:rPr>
          <w:rFonts w:ascii="Times New Roman" w:hAnsi="Times New Roman"/>
          <w:sz w:val="24"/>
        </w:rPr>
        <w:t>O(</w:t>
      </w:r>
      <w:proofErr w:type="gramEnd"/>
      <w:r w:rsidRPr="00223BAC">
        <w:rPr>
          <w:rFonts w:ascii="Times New Roman" w:hAnsi="Times New Roman"/>
          <w:sz w:val="24"/>
        </w:rPr>
        <w:t>n2)</w:t>
      </w:r>
    </w:p>
    <w:p w:rsidR="00223BAC" w:rsidRPr="00223BAC" w:rsidRDefault="00223BAC" w:rsidP="00223BAC">
      <w:pPr>
        <w:rPr>
          <w:rFonts w:ascii="Times New Roman" w:hAnsi="Times New Roman"/>
          <w:sz w:val="24"/>
        </w:rPr>
      </w:pPr>
    </w:p>
    <w:p w:rsidR="00223BAC" w:rsidRPr="00223BAC" w:rsidRDefault="00223BAC" w:rsidP="00223BAC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 xml:space="preserve">Melhor Caso: </w:t>
      </w:r>
      <w:proofErr w:type="gramStart"/>
      <w:r w:rsidRPr="00223BAC">
        <w:rPr>
          <w:rFonts w:ascii="Times New Roman" w:hAnsi="Times New Roman"/>
          <w:sz w:val="24"/>
        </w:rPr>
        <w:t>O(</w:t>
      </w:r>
      <w:proofErr w:type="gramEnd"/>
      <w:r w:rsidRPr="00223BAC">
        <w:rPr>
          <w:rFonts w:ascii="Times New Roman" w:hAnsi="Times New Roman"/>
          <w:sz w:val="24"/>
        </w:rPr>
        <w:t>n)</w:t>
      </w:r>
    </w:p>
    <w:p w:rsidR="00223BAC" w:rsidRPr="00223BAC" w:rsidRDefault="00223BAC" w:rsidP="00223BAC">
      <w:pPr>
        <w:rPr>
          <w:rFonts w:ascii="Times New Roman" w:hAnsi="Times New Roman"/>
          <w:sz w:val="24"/>
        </w:rPr>
      </w:pPr>
    </w:p>
    <w:p w:rsidR="00223BAC" w:rsidRP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Caso Mediano</w:t>
      </w:r>
      <w:r w:rsidRPr="00223BAC">
        <w:rPr>
          <w:rFonts w:ascii="Times New Roman" w:hAnsi="Times New Roman"/>
          <w:sz w:val="24"/>
        </w:rPr>
        <w:t xml:space="preserve">: </w:t>
      </w:r>
      <w:proofErr w:type="gramStart"/>
      <w:r w:rsidRPr="00223BAC">
        <w:rPr>
          <w:rFonts w:ascii="Times New Roman" w:hAnsi="Times New Roman"/>
          <w:sz w:val="24"/>
        </w:rPr>
        <w:t>O(</w:t>
      </w:r>
      <w:proofErr w:type="gramEnd"/>
      <w:r w:rsidRPr="00223BAC">
        <w:rPr>
          <w:rFonts w:ascii="Times New Roman" w:hAnsi="Times New Roman"/>
          <w:sz w:val="24"/>
        </w:rPr>
        <w:t>n2)</w:t>
      </w:r>
    </w:p>
    <w:p w:rsidR="00223BAC" w:rsidRPr="00223BAC" w:rsidRDefault="00223BAC" w:rsidP="00223BAC">
      <w:pPr>
        <w:rPr>
          <w:rFonts w:ascii="Times New Roman" w:hAnsi="Times New Roman"/>
          <w:sz w:val="24"/>
        </w:rPr>
      </w:pPr>
    </w:p>
    <w:p w:rsid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Complexidade de Espaço</w:t>
      </w:r>
      <w:r w:rsidRPr="00223BAC">
        <w:rPr>
          <w:rFonts w:ascii="Times New Roman" w:hAnsi="Times New Roman"/>
          <w:sz w:val="24"/>
        </w:rPr>
        <w:t xml:space="preserve">: </w:t>
      </w:r>
      <w:proofErr w:type="gramStart"/>
      <w:r w:rsidRPr="00223BAC">
        <w:rPr>
          <w:rFonts w:ascii="Times New Roman" w:hAnsi="Times New Roman"/>
          <w:sz w:val="24"/>
        </w:rPr>
        <w:t>O(</w:t>
      </w:r>
      <w:proofErr w:type="gramEnd"/>
      <w:r w:rsidRPr="00223BAC">
        <w:rPr>
          <w:rFonts w:ascii="Times New Roman" w:hAnsi="Times New Roman"/>
          <w:sz w:val="24"/>
        </w:rPr>
        <w:t>1)</w:t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Comparação entre Listas com Tamanho Diferentes:</w:t>
      </w:r>
    </w:p>
    <w:p w:rsidR="00223BAC" w:rsidRDefault="00223BAC" w:rsidP="00223BAC">
      <w:pPr>
        <w:rPr>
          <w:noProof/>
          <w:lang w:eastAsia="pt-BR"/>
        </w:rPr>
      </w:pPr>
    </w:p>
    <w:p w:rsidR="0060571A" w:rsidRDefault="002446AA" w:rsidP="00223BAC">
      <w:pPr>
        <w:rPr>
          <w:noProof/>
          <w:lang w:eastAsia="pt-BR"/>
        </w:rPr>
      </w:pPr>
      <w:r w:rsidRPr="009811CC">
        <w:rPr>
          <w:noProof/>
          <w:lang w:eastAsia="pt-BR"/>
        </w:rPr>
        <w:drawing>
          <wp:inline distT="0" distB="0" distL="0" distR="0">
            <wp:extent cx="6486525" cy="3371850"/>
            <wp:effectExtent l="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1A" w:rsidRDefault="002446AA" w:rsidP="00223BAC">
      <w:pPr>
        <w:rPr>
          <w:noProof/>
          <w:lang w:eastAsia="pt-BR"/>
        </w:rPr>
      </w:pPr>
      <w:r w:rsidRPr="009811CC">
        <w:rPr>
          <w:noProof/>
          <w:lang w:eastAsia="pt-BR"/>
        </w:rPr>
        <w:lastRenderedPageBreak/>
        <w:drawing>
          <wp:inline distT="0" distB="0" distL="0" distR="0">
            <wp:extent cx="6486525" cy="3371850"/>
            <wp:effectExtent l="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1A" w:rsidRDefault="002446AA" w:rsidP="00223BAC">
      <w:pPr>
        <w:rPr>
          <w:noProof/>
          <w:lang w:eastAsia="pt-BR"/>
        </w:rPr>
      </w:pPr>
      <w:r w:rsidRPr="009811CC">
        <w:rPr>
          <w:noProof/>
          <w:lang w:eastAsia="pt-BR"/>
        </w:rPr>
        <w:drawing>
          <wp:inline distT="0" distB="0" distL="0" distR="0">
            <wp:extent cx="6486525" cy="3371850"/>
            <wp:effectExtent l="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1A" w:rsidRDefault="002446AA" w:rsidP="00223BAC">
      <w:pPr>
        <w:rPr>
          <w:rFonts w:ascii="Times New Roman" w:hAnsi="Times New Roman"/>
          <w:sz w:val="24"/>
        </w:rPr>
      </w:pPr>
      <w:r w:rsidRPr="009811CC">
        <w:rPr>
          <w:noProof/>
          <w:lang w:eastAsia="pt-BR"/>
        </w:rPr>
        <w:lastRenderedPageBreak/>
        <w:drawing>
          <wp:inline distT="0" distB="0" distL="0" distR="0">
            <wp:extent cx="6486525" cy="3371850"/>
            <wp:effectExtent l="0" t="0" r="0" b="0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AD6C78" w:rsidRDefault="00AD6C78" w:rsidP="00223BAC">
      <w:pPr>
        <w:rPr>
          <w:rFonts w:ascii="Times New Roman" w:hAnsi="Times New Roman"/>
          <w:sz w:val="24"/>
        </w:rPr>
      </w:pPr>
    </w:p>
    <w:p w:rsidR="007C44DD" w:rsidRPr="00223BAC" w:rsidRDefault="007C44DD" w:rsidP="007C44DD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3.1.2</w:t>
      </w:r>
      <w:r w:rsidRPr="00223BAC"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Selection</w:t>
      </w:r>
      <w:proofErr w:type="spellEnd"/>
      <w:r w:rsidRPr="00223BAC">
        <w:rPr>
          <w:rFonts w:ascii="Times New Roman" w:hAnsi="Times New Roman"/>
          <w:b/>
          <w:sz w:val="24"/>
        </w:rPr>
        <w:t xml:space="preserve"> </w:t>
      </w:r>
      <w:proofErr w:type="spellStart"/>
      <w:r w:rsidRPr="00223BAC">
        <w:rPr>
          <w:rFonts w:ascii="Times New Roman" w:hAnsi="Times New Roman"/>
          <w:b/>
          <w:sz w:val="24"/>
        </w:rPr>
        <w:t>Sort</w:t>
      </w:r>
      <w:proofErr w:type="spellEnd"/>
    </w:p>
    <w:p w:rsidR="007C44DD" w:rsidRPr="007C5B17" w:rsidRDefault="007C44DD" w:rsidP="007C44DD">
      <w:pPr>
        <w:rPr>
          <w:rFonts w:ascii="Times New Roman" w:hAnsi="Times New Roman"/>
          <w:b/>
        </w:rPr>
      </w:pPr>
    </w:p>
    <w:p w:rsidR="007C44DD" w:rsidRDefault="007C44DD" w:rsidP="007C44DD">
      <w:pPr>
        <w:rPr>
          <w:rFonts w:ascii="Times New Roman" w:hAnsi="Times New Roman"/>
          <w:sz w:val="24"/>
        </w:rPr>
      </w:pPr>
      <w:r w:rsidRPr="007C44DD">
        <w:rPr>
          <w:rFonts w:ascii="Times New Roman" w:hAnsi="Times New Roman"/>
          <w:sz w:val="24"/>
        </w:rPr>
        <w:t>Este algoritmo é baseado em se passar sempre o menor valor do vetor para a primeira posição (ou o maior dependendo da ordem requerida), depois o segundo menor valor para a segunda posição e assim sucessivamente, até os últimos dois elementos.</w:t>
      </w:r>
    </w:p>
    <w:p w:rsidR="007C44DD" w:rsidRDefault="007C44DD" w:rsidP="007C44DD">
      <w:pPr>
        <w:rPr>
          <w:rFonts w:ascii="Times New Roman" w:hAnsi="Times New Roman"/>
          <w:sz w:val="24"/>
        </w:rPr>
      </w:pPr>
    </w:p>
    <w:p w:rsidR="007C44DD" w:rsidRDefault="007C44DD" w:rsidP="007C44DD">
      <w:pPr>
        <w:rPr>
          <w:rFonts w:ascii="Times New Roman" w:hAnsi="Times New Roman"/>
          <w:sz w:val="24"/>
        </w:rPr>
      </w:pPr>
      <w:r w:rsidRPr="007C44DD">
        <w:rPr>
          <w:rFonts w:ascii="Times New Roman" w:hAnsi="Times New Roman"/>
          <w:sz w:val="24"/>
        </w:rPr>
        <w:t>Neste algoritmo de ordenação é escolhido um número a partir do primeiro, este número escolhido é comparado com os números a partir da sua direita, quando encontrado um número menor, o número escolhido ocupa a posição do menor número encontrado. Este número encontrado será o próximo número escolhido, caso não for encontrado nenhum número menor que este escolhido, ele é colocado na posição do primeiro número escolhido, e o próximo número à sua direita vai ser o escolhido para fazer as comparações. É repetido esse processo até que a lista esteja ordenada.</w:t>
      </w:r>
    </w:p>
    <w:p w:rsidR="007C44DD" w:rsidRDefault="007C44DD" w:rsidP="007C44DD">
      <w:pPr>
        <w:rPr>
          <w:rFonts w:ascii="Times New Roman" w:hAnsi="Times New Roman"/>
          <w:sz w:val="24"/>
        </w:rPr>
      </w:pPr>
    </w:p>
    <w:p w:rsidR="007C44DD" w:rsidRDefault="007C44DD" w:rsidP="007C44D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Análise de Complexidade:</w:t>
      </w:r>
    </w:p>
    <w:p w:rsidR="007C44DD" w:rsidRDefault="007C44DD" w:rsidP="007C44DD">
      <w:pPr>
        <w:rPr>
          <w:rFonts w:ascii="Times New Roman" w:hAnsi="Times New Roman"/>
          <w:sz w:val="24"/>
        </w:rPr>
      </w:pPr>
    </w:p>
    <w:p w:rsidR="007C44DD" w:rsidRPr="00223BAC" w:rsidRDefault="007B3FB4" w:rsidP="007C44D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Pior Caso: </w:t>
      </w:r>
      <w:proofErr w:type="gramStart"/>
      <w:r>
        <w:rPr>
          <w:rFonts w:ascii="Times New Roman" w:hAnsi="Times New Roman"/>
          <w:sz w:val="24"/>
        </w:rPr>
        <w:t>O(</w:t>
      </w:r>
      <w:proofErr w:type="gramEnd"/>
      <w:r>
        <w:rPr>
          <w:rFonts w:ascii="Times New Roman" w:hAnsi="Times New Roman"/>
          <w:sz w:val="24"/>
        </w:rPr>
        <w:t>n²</w:t>
      </w:r>
      <w:r w:rsidR="007C44DD" w:rsidRPr="00223BAC">
        <w:rPr>
          <w:rFonts w:ascii="Times New Roman" w:hAnsi="Times New Roman"/>
          <w:sz w:val="24"/>
        </w:rPr>
        <w:t>)</w:t>
      </w:r>
    </w:p>
    <w:p w:rsidR="007C44DD" w:rsidRPr="00223BAC" w:rsidRDefault="007C44DD" w:rsidP="007C44DD">
      <w:pPr>
        <w:rPr>
          <w:rFonts w:ascii="Times New Roman" w:hAnsi="Times New Roman"/>
          <w:sz w:val="24"/>
        </w:rPr>
      </w:pPr>
    </w:p>
    <w:p w:rsidR="007C44DD" w:rsidRPr="00223BAC" w:rsidRDefault="007C44DD" w:rsidP="007C44DD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 xml:space="preserve">Melhor Caso: </w:t>
      </w:r>
      <w:proofErr w:type="gramStart"/>
      <w:r w:rsidRPr="00223BAC">
        <w:rPr>
          <w:rFonts w:ascii="Times New Roman" w:hAnsi="Times New Roman"/>
          <w:sz w:val="24"/>
        </w:rPr>
        <w:t>O(</w:t>
      </w:r>
      <w:proofErr w:type="gramEnd"/>
      <w:r w:rsidRPr="00223BAC">
        <w:rPr>
          <w:rFonts w:ascii="Times New Roman" w:hAnsi="Times New Roman"/>
          <w:sz w:val="24"/>
        </w:rPr>
        <w:t>n</w:t>
      </w:r>
      <w:r w:rsidR="007B3FB4">
        <w:rPr>
          <w:rFonts w:ascii="Times New Roman" w:hAnsi="Times New Roman"/>
          <w:sz w:val="24"/>
        </w:rPr>
        <w:t>²</w:t>
      </w:r>
      <w:r w:rsidRPr="00223BAC">
        <w:rPr>
          <w:rFonts w:ascii="Times New Roman" w:hAnsi="Times New Roman"/>
          <w:sz w:val="24"/>
        </w:rPr>
        <w:t>)</w:t>
      </w:r>
    </w:p>
    <w:p w:rsidR="007C44DD" w:rsidRPr="00223BAC" w:rsidRDefault="007C44DD" w:rsidP="007C44DD">
      <w:pPr>
        <w:rPr>
          <w:rFonts w:ascii="Times New Roman" w:hAnsi="Times New Roman"/>
          <w:sz w:val="24"/>
        </w:rPr>
      </w:pPr>
    </w:p>
    <w:p w:rsidR="007C44DD" w:rsidRPr="00223BAC" w:rsidRDefault="007C44DD" w:rsidP="007C44D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Caso Mediano</w:t>
      </w:r>
      <w:r w:rsidR="007B3FB4">
        <w:rPr>
          <w:rFonts w:ascii="Times New Roman" w:hAnsi="Times New Roman"/>
          <w:sz w:val="24"/>
        </w:rPr>
        <w:t xml:space="preserve">: </w:t>
      </w:r>
      <w:proofErr w:type="gramStart"/>
      <w:r w:rsidR="007B3FB4">
        <w:rPr>
          <w:rFonts w:ascii="Times New Roman" w:hAnsi="Times New Roman"/>
          <w:sz w:val="24"/>
        </w:rPr>
        <w:t>O(</w:t>
      </w:r>
      <w:proofErr w:type="gramEnd"/>
      <w:r w:rsidR="007B3FB4">
        <w:rPr>
          <w:rFonts w:ascii="Times New Roman" w:hAnsi="Times New Roman"/>
          <w:sz w:val="24"/>
        </w:rPr>
        <w:t>n²</w:t>
      </w:r>
      <w:r w:rsidRPr="00223BAC">
        <w:rPr>
          <w:rFonts w:ascii="Times New Roman" w:hAnsi="Times New Roman"/>
          <w:sz w:val="24"/>
        </w:rPr>
        <w:t>)</w:t>
      </w:r>
    </w:p>
    <w:p w:rsidR="007C44DD" w:rsidRPr="00223BAC" w:rsidRDefault="007C44DD" w:rsidP="007C44DD">
      <w:pPr>
        <w:rPr>
          <w:rFonts w:ascii="Times New Roman" w:hAnsi="Times New Roman"/>
          <w:sz w:val="24"/>
        </w:rPr>
      </w:pPr>
    </w:p>
    <w:p w:rsidR="007C44DD" w:rsidRDefault="007C44DD" w:rsidP="007C44D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Complexidade de Espaço</w:t>
      </w:r>
      <w:r w:rsidRPr="00223BAC">
        <w:rPr>
          <w:rFonts w:ascii="Times New Roman" w:hAnsi="Times New Roman"/>
          <w:sz w:val="24"/>
        </w:rPr>
        <w:t xml:space="preserve">: </w:t>
      </w:r>
      <w:proofErr w:type="gramStart"/>
      <w:r w:rsidRPr="00223BAC">
        <w:rPr>
          <w:rFonts w:ascii="Times New Roman" w:hAnsi="Times New Roman"/>
          <w:sz w:val="24"/>
        </w:rPr>
        <w:t>O(</w:t>
      </w:r>
      <w:proofErr w:type="gramEnd"/>
      <w:r w:rsidRPr="00223BAC">
        <w:rPr>
          <w:rFonts w:ascii="Times New Roman" w:hAnsi="Times New Roman"/>
          <w:sz w:val="24"/>
        </w:rPr>
        <w:t>1)</w:t>
      </w:r>
      <w:r w:rsidR="007B3FB4">
        <w:rPr>
          <w:rFonts w:ascii="Times New Roman" w:hAnsi="Times New Roman"/>
          <w:sz w:val="24"/>
        </w:rPr>
        <w:t>,O(n)</w:t>
      </w:r>
    </w:p>
    <w:p w:rsidR="007C44DD" w:rsidRDefault="007C44DD" w:rsidP="007C44DD">
      <w:pPr>
        <w:rPr>
          <w:rFonts w:ascii="Times New Roman" w:hAnsi="Times New Roman"/>
          <w:sz w:val="24"/>
        </w:rPr>
      </w:pPr>
    </w:p>
    <w:p w:rsidR="007C44DD" w:rsidRDefault="007C44DD" w:rsidP="007C44D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Comparação entre Listas com Tamanho Diferentes:</w:t>
      </w:r>
    </w:p>
    <w:p w:rsidR="00AD6C78" w:rsidRDefault="007B3FB4" w:rsidP="00223BAC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45C2121" wp14:editId="17B271CF">
            <wp:extent cx="6480175" cy="3534410"/>
            <wp:effectExtent l="0" t="0" r="0" b="88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4" w:rsidRDefault="007B3FB4" w:rsidP="00223BAC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796405A7" wp14:editId="01921B7D">
            <wp:extent cx="6480175" cy="3534410"/>
            <wp:effectExtent l="0" t="0" r="0" b="889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4" w:rsidRDefault="007B3FB4" w:rsidP="00223BAC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DFEBCA2" wp14:editId="7CB4A64C">
            <wp:extent cx="6480175" cy="3534410"/>
            <wp:effectExtent l="0" t="0" r="0" b="889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4" w:rsidRDefault="007B3FB4" w:rsidP="00223BAC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31A7EF96" wp14:editId="7DA3714F">
            <wp:extent cx="6480175" cy="3534410"/>
            <wp:effectExtent l="0" t="0" r="0" b="889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4" w:rsidRDefault="007B3FB4" w:rsidP="00223BAC">
      <w:pPr>
        <w:rPr>
          <w:rFonts w:ascii="Times New Roman" w:hAnsi="Times New Roman"/>
          <w:sz w:val="24"/>
        </w:rPr>
      </w:pPr>
    </w:p>
    <w:p w:rsidR="007B3FB4" w:rsidRDefault="007B3FB4" w:rsidP="007B3FB4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3.1.3</w:t>
      </w:r>
      <w:r w:rsidRPr="00223BAC"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Quick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Sort</w:t>
      </w:r>
      <w:proofErr w:type="spellEnd"/>
    </w:p>
    <w:p w:rsidR="002D18E7" w:rsidRPr="00223BAC" w:rsidRDefault="002D18E7" w:rsidP="007B3FB4">
      <w:pPr>
        <w:rPr>
          <w:rFonts w:ascii="Times New Roman" w:hAnsi="Times New Roman"/>
          <w:b/>
          <w:sz w:val="24"/>
        </w:rPr>
      </w:pPr>
    </w:p>
    <w:p w:rsidR="002D18E7" w:rsidRPr="002D18E7" w:rsidRDefault="002D18E7" w:rsidP="002D18E7">
      <w:pPr>
        <w:rPr>
          <w:rFonts w:ascii="Times New Roman" w:hAnsi="Times New Roman"/>
          <w:sz w:val="24"/>
        </w:rPr>
      </w:pPr>
      <w:r w:rsidRPr="002D18E7">
        <w:rPr>
          <w:rFonts w:ascii="Times New Roman" w:hAnsi="Times New Roman"/>
          <w:sz w:val="24"/>
        </w:rPr>
        <w:t xml:space="preserve">O algoritmo </w:t>
      </w:r>
      <w:proofErr w:type="spellStart"/>
      <w:r w:rsidRPr="002D18E7">
        <w:rPr>
          <w:rFonts w:ascii="Times New Roman" w:hAnsi="Times New Roman"/>
          <w:sz w:val="24"/>
        </w:rPr>
        <w:t>Quicksort</w:t>
      </w:r>
      <w:proofErr w:type="spellEnd"/>
      <w:r w:rsidRPr="002D18E7">
        <w:rPr>
          <w:rFonts w:ascii="Times New Roman" w:hAnsi="Times New Roman"/>
          <w:sz w:val="24"/>
        </w:rPr>
        <w:t xml:space="preserve"> é um método de ordenação muito rápido e eficiente, invent</w:t>
      </w:r>
      <w:r>
        <w:rPr>
          <w:rFonts w:ascii="Times New Roman" w:hAnsi="Times New Roman"/>
          <w:sz w:val="24"/>
        </w:rPr>
        <w:t xml:space="preserve">ado por C.A.R. </w:t>
      </w:r>
      <w:proofErr w:type="spellStart"/>
      <w:r>
        <w:rPr>
          <w:rFonts w:ascii="Times New Roman" w:hAnsi="Times New Roman"/>
          <w:sz w:val="24"/>
        </w:rPr>
        <w:t>Hoare</w:t>
      </w:r>
      <w:proofErr w:type="spellEnd"/>
      <w:r>
        <w:rPr>
          <w:rFonts w:ascii="Times New Roman" w:hAnsi="Times New Roman"/>
          <w:sz w:val="24"/>
        </w:rPr>
        <w:t xml:space="preserve"> em 1960</w:t>
      </w:r>
      <w:r w:rsidRPr="002D18E7">
        <w:rPr>
          <w:rFonts w:ascii="Times New Roman" w:hAnsi="Times New Roman"/>
          <w:sz w:val="24"/>
        </w:rPr>
        <w:t xml:space="preserve">, quando visitou a Universidade de </w:t>
      </w:r>
      <w:proofErr w:type="spellStart"/>
      <w:r w:rsidRPr="002D18E7">
        <w:rPr>
          <w:rFonts w:ascii="Times New Roman" w:hAnsi="Times New Roman"/>
          <w:sz w:val="24"/>
        </w:rPr>
        <w:t>Moscovo</w:t>
      </w:r>
      <w:proofErr w:type="spellEnd"/>
      <w:r w:rsidRPr="002D18E7">
        <w:rPr>
          <w:rFonts w:ascii="Times New Roman" w:hAnsi="Times New Roman"/>
          <w:sz w:val="24"/>
        </w:rPr>
        <w:t xml:space="preserve"> como estudante. Naquela época, </w:t>
      </w:r>
      <w:proofErr w:type="spellStart"/>
      <w:r w:rsidRPr="002D18E7">
        <w:rPr>
          <w:rFonts w:ascii="Times New Roman" w:hAnsi="Times New Roman"/>
          <w:sz w:val="24"/>
        </w:rPr>
        <w:t>Hoare</w:t>
      </w:r>
      <w:proofErr w:type="spellEnd"/>
      <w:r w:rsidRPr="002D18E7">
        <w:rPr>
          <w:rFonts w:ascii="Times New Roman" w:hAnsi="Times New Roman"/>
          <w:sz w:val="24"/>
        </w:rPr>
        <w:t xml:space="preserve"> trabalhou em um projeto de tradução de máquina para o </w:t>
      </w:r>
      <w:proofErr w:type="spellStart"/>
      <w:r w:rsidRPr="002D18E7">
        <w:rPr>
          <w:rFonts w:ascii="Times New Roman" w:hAnsi="Times New Roman"/>
          <w:sz w:val="24"/>
        </w:rPr>
        <w:t>National</w:t>
      </w:r>
      <w:proofErr w:type="spellEnd"/>
      <w:r w:rsidRPr="002D18E7">
        <w:rPr>
          <w:rFonts w:ascii="Times New Roman" w:hAnsi="Times New Roman"/>
          <w:sz w:val="24"/>
        </w:rPr>
        <w:t xml:space="preserve"> </w:t>
      </w:r>
      <w:proofErr w:type="spellStart"/>
      <w:r w:rsidRPr="002D18E7">
        <w:rPr>
          <w:rFonts w:ascii="Times New Roman" w:hAnsi="Times New Roman"/>
          <w:sz w:val="24"/>
        </w:rPr>
        <w:t>Ph</w:t>
      </w:r>
      <w:r>
        <w:rPr>
          <w:rFonts w:ascii="Times New Roman" w:hAnsi="Times New Roman"/>
          <w:sz w:val="24"/>
        </w:rPr>
        <w:t>ysical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Laboratory</w:t>
      </w:r>
      <w:proofErr w:type="spellEnd"/>
      <w:r>
        <w:rPr>
          <w:rFonts w:ascii="Times New Roman" w:hAnsi="Times New Roman"/>
          <w:sz w:val="24"/>
        </w:rPr>
        <w:t xml:space="preserve">. Ele criou o </w:t>
      </w:r>
      <w:proofErr w:type="spellStart"/>
      <w:r w:rsidRPr="002D18E7">
        <w:rPr>
          <w:rFonts w:ascii="Times New Roman" w:hAnsi="Times New Roman"/>
          <w:sz w:val="24"/>
        </w:rPr>
        <w:t>Quicksort</w:t>
      </w:r>
      <w:proofErr w:type="spellEnd"/>
      <w:r w:rsidRPr="002D18E7">
        <w:rPr>
          <w:rFonts w:ascii="Times New Roman" w:hAnsi="Times New Roman"/>
          <w:sz w:val="24"/>
        </w:rPr>
        <w:t xml:space="preserve"> ao tentar traduzir um dicionário de inglês para russo, ordenando as palavras, tendo como objetivo reduzir o </w:t>
      </w:r>
      <w:r w:rsidRPr="002D18E7">
        <w:rPr>
          <w:rFonts w:ascii="Times New Roman" w:hAnsi="Times New Roman"/>
          <w:sz w:val="24"/>
        </w:rPr>
        <w:lastRenderedPageBreak/>
        <w:t>problema original em subproblemas que possam ser resolvidos mais fácil e rápido. Foi publicado em 1962 apó</w:t>
      </w:r>
      <w:r>
        <w:rPr>
          <w:rFonts w:ascii="Times New Roman" w:hAnsi="Times New Roman"/>
          <w:sz w:val="24"/>
        </w:rPr>
        <w:t>s uma série de refinamentos.</w:t>
      </w:r>
    </w:p>
    <w:p w:rsidR="002D18E7" w:rsidRPr="002D18E7" w:rsidRDefault="002D18E7" w:rsidP="002D18E7">
      <w:pPr>
        <w:rPr>
          <w:rFonts w:ascii="Times New Roman" w:hAnsi="Times New Roman"/>
          <w:sz w:val="24"/>
        </w:rPr>
      </w:pPr>
    </w:p>
    <w:p w:rsidR="007B3FB4" w:rsidRPr="002D18E7" w:rsidRDefault="002D18E7" w:rsidP="002D18E7">
      <w:pPr>
        <w:rPr>
          <w:rFonts w:ascii="Times New Roman" w:hAnsi="Times New Roman"/>
          <w:sz w:val="24"/>
        </w:rPr>
      </w:pPr>
      <w:r w:rsidRPr="002D18E7">
        <w:rPr>
          <w:rFonts w:ascii="Times New Roman" w:hAnsi="Times New Roman"/>
          <w:sz w:val="24"/>
        </w:rPr>
        <w:t xml:space="preserve">O </w:t>
      </w:r>
      <w:proofErr w:type="spellStart"/>
      <w:r w:rsidRPr="002D18E7">
        <w:rPr>
          <w:rFonts w:ascii="Times New Roman" w:hAnsi="Times New Roman"/>
          <w:sz w:val="24"/>
        </w:rPr>
        <w:t>Quicksort</w:t>
      </w:r>
      <w:proofErr w:type="spellEnd"/>
      <w:r w:rsidRPr="002D18E7">
        <w:rPr>
          <w:rFonts w:ascii="Times New Roman" w:hAnsi="Times New Roman"/>
          <w:sz w:val="24"/>
        </w:rPr>
        <w:t xml:space="preserve"> é um algoritmo de ordenação por comparação não-estável.</w:t>
      </w:r>
    </w:p>
    <w:p w:rsidR="002D18E7" w:rsidRDefault="002D18E7" w:rsidP="002D18E7">
      <w:pPr>
        <w:rPr>
          <w:rFonts w:ascii="Times New Roman" w:hAnsi="Times New Roman"/>
          <w:sz w:val="24"/>
        </w:rPr>
      </w:pPr>
    </w:p>
    <w:p w:rsidR="002D18E7" w:rsidRDefault="002D18E7" w:rsidP="002D18E7">
      <w:pPr>
        <w:rPr>
          <w:rFonts w:ascii="Times New Roman" w:hAnsi="Times New Roman"/>
          <w:sz w:val="24"/>
        </w:rPr>
      </w:pPr>
    </w:p>
    <w:p w:rsidR="002D18E7" w:rsidRDefault="002D18E7" w:rsidP="002D18E7">
      <w:pPr>
        <w:rPr>
          <w:rFonts w:ascii="Times New Roman" w:hAnsi="Times New Roman"/>
          <w:sz w:val="24"/>
        </w:rPr>
      </w:pPr>
      <w:r w:rsidRPr="002D18E7">
        <w:rPr>
          <w:rFonts w:ascii="Times New Roman" w:hAnsi="Times New Roman"/>
          <w:sz w:val="24"/>
        </w:rPr>
        <w:t xml:space="preserve">Esse método de ordenação utiliza a técnica divide </w:t>
      </w:r>
      <w:proofErr w:type="spellStart"/>
      <w:r w:rsidRPr="002D18E7">
        <w:rPr>
          <w:rFonts w:ascii="Times New Roman" w:hAnsi="Times New Roman"/>
          <w:sz w:val="24"/>
        </w:rPr>
        <w:t>and</w:t>
      </w:r>
      <w:proofErr w:type="spellEnd"/>
      <w:r w:rsidRPr="002D18E7">
        <w:rPr>
          <w:rFonts w:ascii="Times New Roman" w:hAnsi="Times New Roman"/>
          <w:sz w:val="24"/>
        </w:rPr>
        <w:t xml:space="preserve"> </w:t>
      </w:r>
      <w:proofErr w:type="spellStart"/>
      <w:r w:rsidRPr="002D18E7">
        <w:rPr>
          <w:rFonts w:ascii="Times New Roman" w:hAnsi="Times New Roman"/>
          <w:sz w:val="24"/>
        </w:rPr>
        <w:t>conquer</w:t>
      </w:r>
      <w:proofErr w:type="spellEnd"/>
      <w:r w:rsidRPr="002D18E7">
        <w:rPr>
          <w:rFonts w:ascii="Times New Roman" w:hAnsi="Times New Roman"/>
          <w:sz w:val="24"/>
        </w:rPr>
        <w:t xml:space="preserve"> (dividir o problema inicial em dois subproblemas e resolver um problema menor utilizando a </w:t>
      </w:r>
      <w:r>
        <w:rPr>
          <w:rFonts w:ascii="Times New Roman" w:hAnsi="Times New Roman"/>
          <w:sz w:val="24"/>
        </w:rPr>
        <w:t xml:space="preserve">recursividade) fazendo </w:t>
      </w:r>
      <w:r w:rsidRPr="002D18E7">
        <w:rPr>
          <w:rFonts w:ascii="Times New Roman" w:hAnsi="Times New Roman"/>
          <w:sz w:val="24"/>
        </w:rPr>
        <w:t xml:space="preserve">a divisão da </w:t>
      </w:r>
      <w:r>
        <w:rPr>
          <w:rFonts w:ascii="Times New Roman" w:hAnsi="Times New Roman"/>
          <w:sz w:val="24"/>
        </w:rPr>
        <w:t>lista</w:t>
      </w:r>
      <w:r w:rsidRPr="002D18E7">
        <w:rPr>
          <w:rFonts w:ascii="Times New Roman" w:hAnsi="Times New Roman"/>
          <w:sz w:val="24"/>
        </w:rPr>
        <w:t xml:space="preserve"> em duas </w:t>
      </w:r>
      <w:proofErr w:type="spellStart"/>
      <w:r w:rsidRPr="002D18E7">
        <w:rPr>
          <w:rFonts w:ascii="Times New Roman" w:hAnsi="Times New Roman"/>
          <w:sz w:val="24"/>
        </w:rPr>
        <w:t>sub-</w:t>
      </w:r>
      <w:r>
        <w:rPr>
          <w:rFonts w:ascii="Times New Roman" w:hAnsi="Times New Roman"/>
          <w:sz w:val="24"/>
        </w:rPr>
        <w:t>listas</w:t>
      </w:r>
      <w:proofErr w:type="spellEnd"/>
      <w:r w:rsidRPr="002D18E7">
        <w:rPr>
          <w:rFonts w:ascii="Times New Roman" w:hAnsi="Times New Roman"/>
          <w:sz w:val="24"/>
        </w:rPr>
        <w:t xml:space="preserve">, dependendo de um elemento chamado pivô, normalmente o 1º elemento da </w:t>
      </w:r>
      <w:r>
        <w:rPr>
          <w:rFonts w:ascii="Times New Roman" w:hAnsi="Times New Roman"/>
          <w:sz w:val="24"/>
        </w:rPr>
        <w:t>lista ou o último</w:t>
      </w:r>
      <w:r w:rsidRPr="002D18E7">
        <w:rPr>
          <w:rFonts w:ascii="Times New Roman" w:hAnsi="Times New Roman"/>
          <w:sz w:val="24"/>
        </w:rPr>
        <w:t xml:space="preserve">. Uma das </w:t>
      </w:r>
      <w:proofErr w:type="spellStart"/>
      <w:r w:rsidRPr="002D18E7">
        <w:rPr>
          <w:rFonts w:ascii="Times New Roman" w:hAnsi="Times New Roman"/>
          <w:sz w:val="24"/>
        </w:rPr>
        <w:t>sub-</w:t>
      </w:r>
      <w:r>
        <w:rPr>
          <w:rFonts w:ascii="Times New Roman" w:hAnsi="Times New Roman"/>
          <w:sz w:val="24"/>
        </w:rPr>
        <w:t>listas</w:t>
      </w:r>
      <w:proofErr w:type="spellEnd"/>
      <w:r w:rsidRPr="002D18E7">
        <w:rPr>
          <w:rFonts w:ascii="Times New Roman" w:hAnsi="Times New Roman"/>
          <w:sz w:val="24"/>
        </w:rPr>
        <w:t xml:space="preserve"> contém os elementos menores que o pivô enquanto a outra contém os maiores. O pivô é colocado entre ambas, ficando na posição correta. As duas </w:t>
      </w:r>
      <w:proofErr w:type="spellStart"/>
      <w:r w:rsidRPr="002D18E7">
        <w:rPr>
          <w:rFonts w:ascii="Times New Roman" w:hAnsi="Times New Roman"/>
          <w:sz w:val="24"/>
        </w:rPr>
        <w:t>sub-</w:t>
      </w:r>
      <w:r>
        <w:rPr>
          <w:rFonts w:ascii="Times New Roman" w:hAnsi="Times New Roman"/>
          <w:sz w:val="24"/>
        </w:rPr>
        <w:t>listas</w:t>
      </w:r>
      <w:proofErr w:type="spellEnd"/>
      <w:r w:rsidRPr="002D18E7">
        <w:rPr>
          <w:rFonts w:ascii="Times New Roman" w:hAnsi="Times New Roman"/>
          <w:sz w:val="24"/>
        </w:rPr>
        <w:t xml:space="preserve"> são ordenadas de forma idêntica, até que se chegue à tabela com um só elemento.</w:t>
      </w:r>
    </w:p>
    <w:p w:rsidR="002D18E7" w:rsidRDefault="002D18E7" w:rsidP="002D18E7">
      <w:pPr>
        <w:rPr>
          <w:rFonts w:ascii="Times New Roman" w:hAnsi="Times New Roman"/>
          <w:sz w:val="24"/>
        </w:rPr>
      </w:pPr>
    </w:p>
    <w:p w:rsidR="007B3FB4" w:rsidRDefault="007B3FB4" w:rsidP="007B3FB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Análise de Complexidade:</w:t>
      </w:r>
    </w:p>
    <w:p w:rsidR="007B3FB4" w:rsidRDefault="007B3FB4" w:rsidP="007B3FB4">
      <w:pPr>
        <w:rPr>
          <w:rFonts w:ascii="Times New Roman" w:hAnsi="Times New Roman"/>
          <w:sz w:val="24"/>
        </w:rPr>
      </w:pPr>
    </w:p>
    <w:p w:rsidR="007B3FB4" w:rsidRPr="00223BAC" w:rsidRDefault="007B3FB4" w:rsidP="007B3FB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Pior Caso: </w:t>
      </w:r>
      <w:proofErr w:type="gramStart"/>
      <w:r>
        <w:rPr>
          <w:rFonts w:ascii="Times New Roman" w:hAnsi="Times New Roman"/>
          <w:sz w:val="24"/>
        </w:rPr>
        <w:t>O(</w:t>
      </w:r>
      <w:proofErr w:type="gramEnd"/>
      <w:r>
        <w:rPr>
          <w:rFonts w:ascii="Times New Roman" w:hAnsi="Times New Roman"/>
          <w:sz w:val="24"/>
        </w:rPr>
        <w:t>n²</w:t>
      </w:r>
      <w:r w:rsidRPr="00223BAC">
        <w:rPr>
          <w:rFonts w:ascii="Times New Roman" w:hAnsi="Times New Roman"/>
          <w:sz w:val="24"/>
        </w:rPr>
        <w:t>)</w:t>
      </w:r>
    </w:p>
    <w:p w:rsidR="007B3FB4" w:rsidRPr="00223BAC" w:rsidRDefault="007B3FB4" w:rsidP="007B3FB4">
      <w:pPr>
        <w:rPr>
          <w:rFonts w:ascii="Times New Roman" w:hAnsi="Times New Roman"/>
          <w:sz w:val="24"/>
        </w:rPr>
      </w:pPr>
    </w:p>
    <w:p w:rsidR="007B3FB4" w:rsidRDefault="007B3FB4" w:rsidP="007B3FB4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 xml:space="preserve">Melhor Caso: </w:t>
      </w:r>
      <w:proofErr w:type="gramStart"/>
      <w:r w:rsidR="002D18E7">
        <w:rPr>
          <w:rFonts w:ascii="Times New Roman" w:hAnsi="Times New Roman"/>
          <w:sz w:val="24"/>
        </w:rPr>
        <w:t>O(</w:t>
      </w:r>
      <w:proofErr w:type="gramEnd"/>
      <w:r w:rsidR="002D18E7">
        <w:rPr>
          <w:rFonts w:ascii="Times New Roman" w:hAnsi="Times New Roman"/>
          <w:sz w:val="24"/>
        </w:rPr>
        <w:t xml:space="preserve">n </w:t>
      </w:r>
      <w:r w:rsidR="002D18E7">
        <w:rPr>
          <w:rFonts w:ascii="Times New Roman" w:hAnsi="Times New Roman"/>
          <w:i/>
          <w:sz w:val="24"/>
        </w:rPr>
        <w:t xml:space="preserve">log </w:t>
      </w:r>
      <w:r w:rsidR="002D18E7">
        <w:rPr>
          <w:rFonts w:ascii="Times New Roman" w:hAnsi="Times New Roman"/>
          <w:sz w:val="24"/>
        </w:rPr>
        <w:t>n)</w:t>
      </w:r>
    </w:p>
    <w:p w:rsidR="002D18E7" w:rsidRPr="00223BAC" w:rsidRDefault="002D18E7" w:rsidP="007B3FB4">
      <w:pPr>
        <w:rPr>
          <w:rFonts w:ascii="Times New Roman" w:hAnsi="Times New Roman"/>
          <w:sz w:val="24"/>
        </w:rPr>
      </w:pPr>
    </w:p>
    <w:p w:rsidR="007B3FB4" w:rsidRPr="002D18E7" w:rsidRDefault="007B3FB4" w:rsidP="007B3FB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Caso Mediano</w:t>
      </w:r>
      <w:r w:rsidR="002D18E7">
        <w:rPr>
          <w:rFonts w:ascii="Times New Roman" w:hAnsi="Times New Roman"/>
          <w:sz w:val="24"/>
        </w:rPr>
        <w:t xml:space="preserve">: </w:t>
      </w:r>
      <w:proofErr w:type="gramStart"/>
      <w:r w:rsidR="002D18E7">
        <w:rPr>
          <w:rFonts w:ascii="Times New Roman" w:hAnsi="Times New Roman"/>
          <w:sz w:val="24"/>
        </w:rPr>
        <w:t>O(</w:t>
      </w:r>
      <w:proofErr w:type="gramEnd"/>
      <w:r w:rsidR="002D18E7">
        <w:rPr>
          <w:rFonts w:ascii="Times New Roman" w:hAnsi="Times New Roman"/>
          <w:sz w:val="24"/>
        </w:rPr>
        <w:t xml:space="preserve">n </w:t>
      </w:r>
      <w:r w:rsidR="002D18E7">
        <w:rPr>
          <w:rFonts w:ascii="Times New Roman" w:hAnsi="Times New Roman"/>
          <w:i/>
          <w:sz w:val="24"/>
        </w:rPr>
        <w:t xml:space="preserve">log </w:t>
      </w:r>
      <w:r w:rsidR="002D18E7">
        <w:rPr>
          <w:rFonts w:ascii="Times New Roman" w:hAnsi="Times New Roman"/>
          <w:sz w:val="24"/>
        </w:rPr>
        <w:t>n)</w:t>
      </w:r>
    </w:p>
    <w:p w:rsidR="007B3FB4" w:rsidRPr="00223BAC" w:rsidRDefault="007B3FB4" w:rsidP="007B3FB4">
      <w:pPr>
        <w:rPr>
          <w:rFonts w:ascii="Times New Roman" w:hAnsi="Times New Roman"/>
          <w:sz w:val="24"/>
        </w:rPr>
      </w:pPr>
    </w:p>
    <w:p w:rsidR="007B3FB4" w:rsidRDefault="007B3FB4" w:rsidP="007B3FB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Complexidade de Espaço</w:t>
      </w:r>
      <w:r w:rsidR="002D18E7">
        <w:rPr>
          <w:rFonts w:ascii="Times New Roman" w:hAnsi="Times New Roman"/>
          <w:sz w:val="24"/>
        </w:rPr>
        <w:t xml:space="preserve">: </w:t>
      </w:r>
      <w:proofErr w:type="gramStart"/>
      <w:r>
        <w:rPr>
          <w:rFonts w:ascii="Times New Roman" w:hAnsi="Times New Roman"/>
          <w:sz w:val="24"/>
        </w:rPr>
        <w:t>O(</w:t>
      </w:r>
      <w:proofErr w:type="gramEnd"/>
      <w:r>
        <w:rPr>
          <w:rFonts w:ascii="Times New Roman" w:hAnsi="Times New Roman"/>
          <w:sz w:val="24"/>
        </w:rPr>
        <w:t>n)</w:t>
      </w:r>
    </w:p>
    <w:p w:rsidR="007B3FB4" w:rsidRDefault="007B3FB4" w:rsidP="007B3FB4">
      <w:pPr>
        <w:rPr>
          <w:rFonts w:ascii="Times New Roman" w:hAnsi="Times New Roman"/>
          <w:sz w:val="24"/>
        </w:rPr>
      </w:pPr>
    </w:p>
    <w:p w:rsidR="007B3FB4" w:rsidRDefault="007B3FB4" w:rsidP="007B3FB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Comparação entre Listas com Tamanho Diferentes:</w:t>
      </w:r>
    </w:p>
    <w:p w:rsidR="002D18E7" w:rsidRDefault="002D18E7" w:rsidP="007B3FB4">
      <w:pPr>
        <w:rPr>
          <w:rFonts w:ascii="Times New Roman" w:hAnsi="Times New Roman"/>
          <w:sz w:val="24"/>
        </w:rPr>
      </w:pPr>
    </w:p>
    <w:p w:rsidR="002D18E7" w:rsidRDefault="002D18E7" w:rsidP="007B3FB4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5A2BFD3E" wp14:editId="1B80A8DF">
            <wp:extent cx="6480175" cy="3534410"/>
            <wp:effectExtent l="0" t="0" r="0" b="889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E7" w:rsidRDefault="002D18E7" w:rsidP="007B3FB4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22E7109" wp14:editId="1F9C3451">
            <wp:extent cx="6480175" cy="3534410"/>
            <wp:effectExtent l="0" t="0" r="0" b="889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E7" w:rsidRDefault="002D18E7" w:rsidP="007B3FB4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7B716A67" wp14:editId="7B6DB2F1">
            <wp:extent cx="6480175" cy="3534410"/>
            <wp:effectExtent l="0" t="0" r="0" b="889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E7" w:rsidRDefault="002D18E7" w:rsidP="007B3FB4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BAF9832" wp14:editId="011E8174">
            <wp:extent cx="6480175" cy="3534410"/>
            <wp:effectExtent l="0" t="0" r="0" b="889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E7" w:rsidRDefault="002D18E7" w:rsidP="007B3FB4">
      <w:pPr>
        <w:rPr>
          <w:rFonts w:ascii="Times New Roman" w:hAnsi="Times New Roman"/>
          <w:sz w:val="24"/>
        </w:rPr>
      </w:pPr>
    </w:p>
    <w:p w:rsidR="008E426D" w:rsidRDefault="008E426D" w:rsidP="008E426D">
      <w:pPr>
        <w:rPr>
          <w:rFonts w:ascii="Times New Roman" w:hAnsi="Times New Roman"/>
          <w:sz w:val="24"/>
        </w:rPr>
      </w:pPr>
    </w:p>
    <w:p w:rsidR="008E426D" w:rsidRDefault="008E426D" w:rsidP="008E426D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3.1.</w:t>
      </w:r>
      <w:r>
        <w:rPr>
          <w:rFonts w:ascii="Times New Roman" w:hAnsi="Times New Roman"/>
          <w:b/>
          <w:sz w:val="24"/>
        </w:rPr>
        <w:t>4</w:t>
      </w:r>
      <w:r w:rsidRPr="00223BAC"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Heap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Sort</w:t>
      </w:r>
      <w:proofErr w:type="spellEnd"/>
    </w:p>
    <w:p w:rsidR="008E426D" w:rsidRPr="00223BAC" w:rsidRDefault="008E426D" w:rsidP="008E426D">
      <w:pPr>
        <w:rPr>
          <w:rFonts w:ascii="Times New Roman" w:hAnsi="Times New Roman"/>
          <w:b/>
          <w:sz w:val="24"/>
        </w:rPr>
      </w:pPr>
    </w:p>
    <w:p w:rsidR="008E426D" w:rsidRDefault="008E426D" w:rsidP="008E426D">
      <w:pPr>
        <w:rPr>
          <w:rFonts w:ascii="Times New Roman" w:hAnsi="Times New Roman"/>
          <w:sz w:val="24"/>
        </w:rPr>
      </w:pPr>
      <w:r w:rsidRPr="008E426D">
        <w:rPr>
          <w:rFonts w:ascii="Times New Roman" w:hAnsi="Times New Roman"/>
          <w:sz w:val="24"/>
        </w:rPr>
        <w:t xml:space="preserve">O algoritmo </w:t>
      </w:r>
      <w:proofErr w:type="spellStart"/>
      <w:r w:rsidRPr="008E426D">
        <w:rPr>
          <w:rFonts w:ascii="Times New Roman" w:hAnsi="Times New Roman"/>
          <w:sz w:val="24"/>
        </w:rPr>
        <w:t>heapsort</w:t>
      </w:r>
      <w:proofErr w:type="spellEnd"/>
      <w:r w:rsidRPr="008E426D">
        <w:rPr>
          <w:rFonts w:ascii="Times New Roman" w:hAnsi="Times New Roman"/>
          <w:sz w:val="24"/>
        </w:rPr>
        <w:t xml:space="preserve"> é um algoritmo de ordenação generalista, e faz parte da família de algoritmos de ordenação por seleção. Foi desenvolvido em 1964 por Robert W. Floyd e J.W.J Williams.</w:t>
      </w:r>
    </w:p>
    <w:p w:rsidR="008E426D" w:rsidRDefault="008E426D" w:rsidP="008E426D">
      <w:pPr>
        <w:rPr>
          <w:rFonts w:ascii="Times New Roman" w:hAnsi="Times New Roman"/>
          <w:sz w:val="24"/>
        </w:rPr>
      </w:pPr>
    </w:p>
    <w:p w:rsidR="008E426D" w:rsidRDefault="008E426D" w:rsidP="008E426D">
      <w:pPr>
        <w:rPr>
          <w:rFonts w:ascii="Times New Roman" w:hAnsi="Times New Roman"/>
          <w:sz w:val="24"/>
        </w:rPr>
      </w:pPr>
      <w:r w:rsidRPr="008E426D">
        <w:rPr>
          <w:rFonts w:ascii="Times New Roman" w:hAnsi="Times New Roman"/>
          <w:sz w:val="24"/>
        </w:rPr>
        <w:t xml:space="preserve">O </w:t>
      </w:r>
      <w:proofErr w:type="spellStart"/>
      <w:r w:rsidRPr="008E426D">
        <w:rPr>
          <w:rFonts w:ascii="Times New Roman" w:hAnsi="Times New Roman"/>
          <w:sz w:val="24"/>
        </w:rPr>
        <w:t>heapsort</w:t>
      </w:r>
      <w:proofErr w:type="spellEnd"/>
      <w:r w:rsidRPr="008E426D">
        <w:rPr>
          <w:rFonts w:ascii="Times New Roman" w:hAnsi="Times New Roman"/>
          <w:sz w:val="24"/>
        </w:rPr>
        <w:t xml:space="preserve"> começa do final do </w:t>
      </w:r>
      <w:proofErr w:type="spellStart"/>
      <w:r w:rsidRPr="008E426D">
        <w:rPr>
          <w:rFonts w:ascii="Times New Roman" w:hAnsi="Times New Roman"/>
          <w:sz w:val="24"/>
        </w:rPr>
        <w:t>array</w:t>
      </w:r>
      <w:proofErr w:type="spellEnd"/>
      <w:r w:rsidRPr="008E426D">
        <w:rPr>
          <w:rFonts w:ascii="Times New Roman" w:hAnsi="Times New Roman"/>
          <w:sz w:val="24"/>
        </w:rPr>
        <w:t xml:space="preserve"> pesquisando os maiores</w:t>
      </w:r>
      <w:r>
        <w:rPr>
          <w:rFonts w:ascii="Times New Roman" w:hAnsi="Times New Roman"/>
          <w:sz w:val="24"/>
        </w:rPr>
        <w:t xml:space="preserve"> </w:t>
      </w:r>
      <w:r w:rsidRPr="008E426D">
        <w:rPr>
          <w:rFonts w:ascii="Times New Roman" w:hAnsi="Times New Roman"/>
          <w:sz w:val="24"/>
        </w:rPr>
        <w:t xml:space="preserve">elementos, enquanto o </w:t>
      </w:r>
      <w:proofErr w:type="spellStart"/>
      <w:r w:rsidRPr="008E426D">
        <w:rPr>
          <w:rFonts w:ascii="Times New Roman" w:hAnsi="Times New Roman"/>
          <w:sz w:val="24"/>
        </w:rPr>
        <w:t>selectionsort</w:t>
      </w:r>
      <w:proofErr w:type="spellEnd"/>
      <w:r w:rsidRPr="008E426D">
        <w:rPr>
          <w:rFonts w:ascii="Times New Roman" w:hAnsi="Times New Roman"/>
          <w:sz w:val="24"/>
        </w:rPr>
        <w:t xml:space="preserve"> começa do início do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Pr="008E426D">
        <w:rPr>
          <w:rFonts w:ascii="Times New Roman" w:hAnsi="Times New Roman"/>
          <w:sz w:val="24"/>
        </w:rPr>
        <w:t>array</w:t>
      </w:r>
      <w:proofErr w:type="spellEnd"/>
      <w:r w:rsidRPr="008E426D">
        <w:rPr>
          <w:rFonts w:ascii="Times New Roman" w:hAnsi="Times New Roman"/>
          <w:sz w:val="24"/>
        </w:rPr>
        <w:t xml:space="preserve"> pesquisando os menores.</w:t>
      </w:r>
    </w:p>
    <w:p w:rsidR="008E426D" w:rsidRDefault="008E426D" w:rsidP="008E426D">
      <w:pPr>
        <w:rPr>
          <w:rFonts w:ascii="Times New Roman" w:hAnsi="Times New Roman"/>
          <w:sz w:val="24"/>
        </w:rPr>
      </w:pPr>
    </w:p>
    <w:p w:rsidR="008E426D" w:rsidRPr="008E426D" w:rsidRDefault="008E426D" w:rsidP="008E426D">
      <w:pPr>
        <w:rPr>
          <w:rFonts w:ascii="Times New Roman" w:hAnsi="Times New Roman"/>
          <w:sz w:val="24"/>
        </w:rPr>
      </w:pPr>
      <w:r w:rsidRPr="008E426D">
        <w:rPr>
          <w:rFonts w:ascii="Times New Roman" w:hAnsi="Times New Roman"/>
          <w:sz w:val="24"/>
        </w:rPr>
        <w:t xml:space="preserve">Para ordenar, o </w:t>
      </w:r>
      <w:proofErr w:type="spellStart"/>
      <w:r w:rsidRPr="008E426D">
        <w:rPr>
          <w:rFonts w:ascii="Times New Roman" w:hAnsi="Times New Roman"/>
          <w:sz w:val="24"/>
        </w:rPr>
        <w:t>heapsort</w:t>
      </w:r>
      <w:proofErr w:type="spellEnd"/>
      <w:r w:rsidRPr="008E426D">
        <w:rPr>
          <w:rFonts w:ascii="Times New Roman" w:hAnsi="Times New Roman"/>
          <w:sz w:val="24"/>
        </w:rPr>
        <w:t xml:space="preserve"> usa um </w:t>
      </w:r>
      <w:proofErr w:type="spellStart"/>
      <w:r w:rsidRPr="008E426D">
        <w:rPr>
          <w:rFonts w:ascii="Times New Roman" w:hAnsi="Times New Roman"/>
          <w:sz w:val="24"/>
        </w:rPr>
        <w:t>Heap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 w:rsidRPr="008E426D">
        <w:rPr>
          <w:rFonts w:ascii="Times New Roman" w:hAnsi="Times New Roman"/>
          <w:sz w:val="24"/>
        </w:rPr>
        <w:t>Heap</w:t>
      </w:r>
      <w:proofErr w:type="spellEnd"/>
      <w:r w:rsidRPr="008E426D">
        <w:rPr>
          <w:rFonts w:ascii="Times New Roman" w:hAnsi="Times New Roman"/>
          <w:sz w:val="24"/>
        </w:rPr>
        <w:t xml:space="preserve"> é uma árvore binária com as seguintes</w:t>
      </w:r>
      <w:r>
        <w:rPr>
          <w:rFonts w:ascii="Times New Roman" w:hAnsi="Times New Roman"/>
          <w:sz w:val="24"/>
        </w:rPr>
        <w:t xml:space="preserve"> </w:t>
      </w:r>
      <w:r w:rsidRPr="008E426D">
        <w:rPr>
          <w:rFonts w:ascii="Times New Roman" w:hAnsi="Times New Roman"/>
          <w:sz w:val="24"/>
        </w:rPr>
        <w:t>propriedades:</w:t>
      </w:r>
    </w:p>
    <w:p w:rsidR="008E426D" w:rsidRPr="008E426D" w:rsidRDefault="008E426D" w:rsidP="008E426D">
      <w:pPr>
        <w:rPr>
          <w:rFonts w:ascii="Times New Roman" w:hAnsi="Times New Roman"/>
          <w:sz w:val="24"/>
        </w:rPr>
      </w:pPr>
      <w:r w:rsidRPr="008E426D">
        <w:rPr>
          <w:rFonts w:ascii="Times New Roman" w:hAnsi="Times New Roman"/>
          <w:sz w:val="24"/>
        </w:rPr>
        <w:t>O valor de cada nó não é menor que os valores</w:t>
      </w:r>
      <w:r>
        <w:rPr>
          <w:rFonts w:ascii="Times New Roman" w:hAnsi="Times New Roman"/>
          <w:sz w:val="24"/>
        </w:rPr>
        <w:t xml:space="preserve"> </w:t>
      </w:r>
      <w:r w:rsidRPr="008E426D">
        <w:rPr>
          <w:rFonts w:ascii="Times New Roman" w:hAnsi="Times New Roman"/>
          <w:sz w:val="24"/>
        </w:rPr>
        <w:t>armazenados em cada filho</w:t>
      </w:r>
      <w:r>
        <w:rPr>
          <w:rFonts w:ascii="Times New Roman" w:hAnsi="Times New Roman"/>
          <w:sz w:val="24"/>
        </w:rPr>
        <w:t>.</w:t>
      </w:r>
    </w:p>
    <w:p w:rsidR="008E426D" w:rsidRDefault="008E426D" w:rsidP="008E426D">
      <w:pPr>
        <w:rPr>
          <w:rFonts w:ascii="Times New Roman" w:hAnsi="Times New Roman"/>
          <w:sz w:val="24"/>
        </w:rPr>
      </w:pPr>
      <w:r w:rsidRPr="008E426D">
        <w:rPr>
          <w:rFonts w:ascii="Times New Roman" w:hAnsi="Times New Roman"/>
          <w:sz w:val="24"/>
        </w:rPr>
        <w:t>A árvore é perfeitamente balanceada e as folhas</w:t>
      </w:r>
      <w:r>
        <w:rPr>
          <w:rFonts w:ascii="Times New Roman" w:hAnsi="Times New Roman"/>
          <w:sz w:val="24"/>
        </w:rPr>
        <w:t xml:space="preserve"> </w:t>
      </w:r>
      <w:r w:rsidRPr="008E426D">
        <w:rPr>
          <w:rFonts w:ascii="Times New Roman" w:hAnsi="Times New Roman"/>
          <w:sz w:val="24"/>
        </w:rPr>
        <w:t xml:space="preserve">no último nível estão todas nas posições mais </w:t>
      </w:r>
      <w:r w:rsidRPr="008E426D"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z w:val="24"/>
        </w:rPr>
        <w:t xml:space="preserve"> e</w:t>
      </w:r>
      <w:r w:rsidRPr="008E426D">
        <w:rPr>
          <w:rFonts w:ascii="Times New Roman" w:hAnsi="Times New Roman"/>
          <w:sz w:val="24"/>
        </w:rPr>
        <w:t>squerda</w:t>
      </w:r>
      <w:r>
        <w:rPr>
          <w:rFonts w:ascii="Times New Roman" w:hAnsi="Times New Roman"/>
          <w:sz w:val="24"/>
        </w:rPr>
        <w:t>.</w:t>
      </w:r>
    </w:p>
    <w:p w:rsidR="008E426D" w:rsidRDefault="008E426D" w:rsidP="008E426D">
      <w:pPr>
        <w:rPr>
          <w:rFonts w:ascii="Times New Roman" w:hAnsi="Times New Roman"/>
          <w:sz w:val="24"/>
        </w:rPr>
      </w:pPr>
    </w:p>
    <w:p w:rsidR="008E426D" w:rsidRDefault="008E426D" w:rsidP="008E426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Análise de Complexidade:</w:t>
      </w:r>
    </w:p>
    <w:p w:rsidR="008E426D" w:rsidRDefault="008E426D" w:rsidP="008E426D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50AE4AA3" wp14:editId="497242D4">
            <wp:simplePos x="0" y="0"/>
            <wp:positionH relativeFrom="column">
              <wp:posOffset>678815</wp:posOffset>
            </wp:positionH>
            <wp:positionV relativeFrom="paragraph">
              <wp:posOffset>171450</wp:posOffset>
            </wp:positionV>
            <wp:extent cx="847725" cy="214554"/>
            <wp:effectExtent l="0" t="0" r="0" b="0"/>
            <wp:wrapNone/>
            <wp:docPr id="74" name="Imagem 74" descr="\Theta(n\log 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Theta(n\log n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672" cy="21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26D" w:rsidRDefault="008E426D" w:rsidP="008E426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Pior Caso: </w:t>
      </w:r>
    </w:p>
    <w:p w:rsidR="008E426D" w:rsidRPr="00223BAC" w:rsidRDefault="008E426D" w:rsidP="008E426D">
      <w:pPr>
        <w:rPr>
          <w:rFonts w:ascii="Times New Roman" w:hAnsi="Times New Roman"/>
          <w:sz w:val="24"/>
        </w:rPr>
      </w:pPr>
    </w:p>
    <w:p w:rsidR="008E426D" w:rsidRPr="00223BAC" w:rsidRDefault="008E426D" w:rsidP="008E426D">
      <w:pPr>
        <w:tabs>
          <w:tab w:val="left" w:pos="2985"/>
        </w:tabs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 xml:space="preserve">Melhor Caso: </w:t>
      </w: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869315</wp:posOffset>
            </wp:positionH>
            <wp:positionV relativeFrom="paragraph">
              <wp:posOffset>-1905</wp:posOffset>
            </wp:positionV>
            <wp:extent cx="790575" cy="200025"/>
            <wp:effectExtent l="0" t="0" r="9525" b="9525"/>
            <wp:wrapNone/>
            <wp:docPr id="75" name="Imagem 75" descr="\Theta(n\log 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Theta(n\log n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</w:p>
    <w:p w:rsidR="008E426D" w:rsidRDefault="008E426D" w:rsidP="008E426D">
      <w:pPr>
        <w:rPr>
          <w:rFonts w:ascii="Times New Roman" w:hAnsi="Times New Roman"/>
          <w:sz w:val="24"/>
        </w:rPr>
      </w:pPr>
    </w:p>
    <w:p w:rsidR="008E426D" w:rsidRPr="002D18E7" w:rsidRDefault="008E426D" w:rsidP="008E426D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28D6B3ED" wp14:editId="4FC152BA">
            <wp:simplePos x="0" y="0"/>
            <wp:positionH relativeFrom="column">
              <wp:posOffset>952500</wp:posOffset>
            </wp:positionH>
            <wp:positionV relativeFrom="paragraph">
              <wp:posOffset>8890</wp:posOffset>
            </wp:positionV>
            <wp:extent cx="790575" cy="200025"/>
            <wp:effectExtent l="0" t="0" r="9525" b="9525"/>
            <wp:wrapNone/>
            <wp:docPr id="77" name="Imagem 77" descr="\Theta(n\log 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Theta(n\log n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Caso Mediano: </w:t>
      </w:r>
    </w:p>
    <w:p w:rsidR="008E426D" w:rsidRPr="00223BAC" w:rsidRDefault="008E426D" w:rsidP="008E426D">
      <w:pPr>
        <w:rPr>
          <w:rFonts w:ascii="Times New Roman" w:hAnsi="Times New Roman"/>
          <w:sz w:val="24"/>
        </w:rPr>
      </w:pPr>
    </w:p>
    <w:p w:rsidR="008E426D" w:rsidRDefault="0017642A" w:rsidP="0017642A">
      <w:pPr>
        <w:tabs>
          <w:tab w:val="center" w:pos="5102"/>
        </w:tabs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915C441" wp14:editId="5316D8DD">
            <wp:simplePos x="0" y="0"/>
            <wp:positionH relativeFrom="column">
              <wp:posOffset>1659890</wp:posOffset>
            </wp:positionH>
            <wp:positionV relativeFrom="paragraph">
              <wp:posOffset>12065</wp:posOffset>
            </wp:positionV>
            <wp:extent cx="381000" cy="200025"/>
            <wp:effectExtent l="0" t="0" r="0" b="9525"/>
            <wp:wrapNone/>
            <wp:docPr id="78" name="Imagem 78" descr="\Theta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Theta(n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426D">
        <w:rPr>
          <w:rFonts w:ascii="Times New Roman" w:hAnsi="Times New Roman"/>
          <w:sz w:val="24"/>
        </w:rPr>
        <w:t xml:space="preserve">Complexidade de Espaço: </w:t>
      </w:r>
      <w:r>
        <w:rPr>
          <w:rFonts w:ascii="Times New Roman" w:hAnsi="Times New Roman"/>
          <w:sz w:val="24"/>
        </w:rPr>
        <w:t xml:space="preserve">             e </w:t>
      </w: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2231390</wp:posOffset>
            </wp:positionH>
            <wp:positionV relativeFrom="paragraph">
              <wp:posOffset>2540</wp:posOffset>
            </wp:positionV>
            <wp:extent cx="361950" cy="200025"/>
            <wp:effectExtent l="0" t="0" r="0" b="9525"/>
            <wp:wrapNone/>
            <wp:docPr id="79" name="Imagem 79" descr="\Thet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Theta(1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</w:p>
    <w:p w:rsidR="0017642A" w:rsidRDefault="0017642A" w:rsidP="0017642A">
      <w:pPr>
        <w:tabs>
          <w:tab w:val="center" w:pos="5102"/>
        </w:tabs>
        <w:rPr>
          <w:rFonts w:ascii="Times New Roman" w:hAnsi="Times New Roman"/>
          <w:sz w:val="24"/>
        </w:rPr>
      </w:pPr>
    </w:p>
    <w:p w:rsidR="008E426D" w:rsidRDefault="008E426D" w:rsidP="008E426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Comparação entre Listas com Tamanho Diferentes:</w:t>
      </w:r>
    </w:p>
    <w:p w:rsidR="0017642A" w:rsidRDefault="0017642A" w:rsidP="008E426D">
      <w:pPr>
        <w:rPr>
          <w:rFonts w:ascii="Times New Roman" w:hAnsi="Times New Roman"/>
          <w:sz w:val="24"/>
        </w:rPr>
      </w:pPr>
    </w:p>
    <w:p w:rsidR="0017642A" w:rsidRDefault="0017642A" w:rsidP="008E426D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2000435" wp14:editId="60E5E79F">
            <wp:extent cx="6480175" cy="3534410"/>
            <wp:effectExtent l="0" t="0" r="0" b="889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A" w:rsidRDefault="0017642A" w:rsidP="008E426D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0E5FB25F" wp14:editId="18906595">
            <wp:extent cx="6480175" cy="3534410"/>
            <wp:effectExtent l="0" t="0" r="0" b="889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A" w:rsidRDefault="0017642A" w:rsidP="008E426D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4C09C02" wp14:editId="42BABC0C">
            <wp:extent cx="6480175" cy="3534410"/>
            <wp:effectExtent l="0" t="0" r="0" b="889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A" w:rsidRDefault="0017642A" w:rsidP="008E426D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732DC9B1" wp14:editId="4F1F427A">
            <wp:extent cx="6480175" cy="3534410"/>
            <wp:effectExtent l="0" t="0" r="0" b="889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4" w:rsidRDefault="007B3FB4" w:rsidP="00223BAC">
      <w:pPr>
        <w:rPr>
          <w:rFonts w:ascii="Times New Roman" w:hAnsi="Times New Roman"/>
          <w:sz w:val="24"/>
        </w:rPr>
      </w:pPr>
    </w:p>
    <w:p w:rsidR="0017642A" w:rsidRDefault="0017642A" w:rsidP="0017642A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3.1.</w:t>
      </w:r>
      <w:r>
        <w:rPr>
          <w:rFonts w:ascii="Times New Roman" w:hAnsi="Times New Roman"/>
          <w:b/>
          <w:sz w:val="24"/>
        </w:rPr>
        <w:t>5</w:t>
      </w:r>
      <w:r w:rsidRPr="00223BAC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Shell </w:t>
      </w:r>
      <w:proofErr w:type="spellStart"/>
      <w:r>
        <w:rPr>
          <w:rFonts w:ascii="Times New Roman" w:hAnsi="Times New Roman"/>
          <w:b/>
          <w:sz w:val="24"/>
        </w:rPr>
        <w:t>Sort</w:t>
      </w:r>
      <w:proofErr w:type="spellEnd"/>
    </w:p>
    <w:p w:rsidR="0017642A" w:rsidRDefault="0017642A" w:rsidP="0017642A">
      <w:pPr>
        <w:rPr>
          <w:rFonts w:ascii="Times New Roman" w:hAnsi="Times New Roman"/>
          <w:b/>
          <w:sz w:val="24"/>
        </w:rPr>
      </w:pPr>
    </w:p>
    <w:p w:rsidR="0017642A" w:rsidRPr="0017642A" w:rsidRDefault="0017642A" w:rsidP="0017642A">
      <w:pPr>
        <w:rPr>
          <w:rFonts w:ascii="Times New Roman" w:hAnsi="Times New Roman"/>
          <w:sz w:val="24"/>
        </w:rPr>
      </w:pPr>
      <w:r w:rsidRPr="0017642A">
        <w:rPr>
          <w:rFonts w:ascii="Times New Roman" w:hAnsi="Times New Roman"/>
          <w:sz w:val="24"/>
        </w:rPr>
        <w:t>Cri</w:t>
      </w:r>
      <w:r>
        <w:rPr>
          <w:rFonts w:ascii="Times New Roman" w:hAnsi="Times New Roman"/>
          <w:sz w:val="24"/>
        </w:rPr>
        <w:t>ado por Donald Shell em 1959,</w:t>
      </w:r>
      <w:r w:rsidRPr="0017642A">
        <w:rPr>
          <w:rFonts w:ascii="Times New Roman" w:hAnsi="Times New Roman"/>
          <w:sz w:val="24"/>
        </w:rPr>
        <w:t xml:space="preserve"> publicado pela Uni</w:t>
      </w:r>
      <w:r>
        <w:rPr>
          <w:rFonts w:ascii="Times New Roman" w:hAnsi="Times New Roman"/>
          <w:sz w:val="24"/>
        </w:rPr>
        <w:t xml:space="preserve">versidade de Cincinnati, Shell </w:t>
      </w:r>
      <w:proofErr w:type="spellStart"/>
      <w:r>
        <w:rPr>
          <w:rFonts w:ascii="Times New Roman" w:hAnsi="Times New Roman"/>
          <w:sz w:val="24"/>
        </w:rPr>
        <w:t>S</w:t>
      </w:r>
      <w:r w:rsidRPr="0017642A">
        <w:rPr>
          <w:rFonts w:ascii="Times New Roman" w:hAnsi="Times New Roman"/>
          <w:sz w:val="24"/>
        </w:rPr>
        <w:t>ort</w:t>
      </w:r>
      <w:proofErr w:type="spellEnd"/>
      <w:r w:rsidRPr="0017642A">
        <w:rPr>
          <w:rFonts w:ascii="Times New Roman" w:hAnsi="Times New Roman"/>
          <w:sz w:val="24"/>
        </w:rPr>
        <w:t xml:space="preserve"> é o mais eficiente algoritmo de classificação dentre os de complexidade quadrática. É um refinamento d</w:t>
      </w:r>
      <w:r>
        <w:rPr>
          <w:rFonts w:ascii="Times New Roman" w:hAnsi="Times New Roman"/>
          <w:sz w:val="24"/>
        </w:rPr>
        <w:t xml:space="preserve">o método de inserção direta. </w:t>
      </w:r>
      <w:r w:rsidRPr="0017642A">
        <w:rPr>
          <w:rFonts w:ascii="Times New Roman" w:hAnsi="Times New Roman"/>
          <w:sz w:val="24"/>
        </w:rPr>
        <w:t xml:space="preserve">O algoritmo difere do método de inserção direta pelo fato de no lugar de considerar o </w:t>
      </w:r>
      <w:proofErr w:type="spellStart"/>
      <w:r w:rsidRPr="0017642A">
        <w:rPr>
          <w:rFonts w:ascii="Times New Roman" w:hAnsi="Times New Roman"/>
          <w:sz w:val="24"/>
        </w:rPr>
        <w:t>array</w:t>
      </w:r>
      <w:proofErr w:type="spellEnd"/>
      <w:r w:rsidRPr="0017642A">
        <w:rPr>
          <w:rFonts w:ascii="Times New Roman" w:hAnsi="Times New Roman"/>
          <w:sz w:val="24"/>
        </w:rPr>
        <w:t xml:space="preserve"> a ser ordenado como um único segmento, ele considera vários segmentos sendo aplicado o método de inse</w:t>
      </w:r>
      <w:r>
        <w:rPr>
          <w:rFonts w:ascii="Times New Roman" w:hAnsi="Times New Roman"/>
          <w:sz w:val="24"/>
        </w:rPr>
        <w:t>rção direta em cada um deles.</w:t>
      </w:r>
      <w:r w:rsidRPr="0017642A">
        <w:rPr>
          <w:rFonts w:ascii="Times New Roman" w:hAnsi="Times New Roman"/>
          <w:sz w:val="24"/>
        </w:rPr>
        <w:t xml:space="preserve"> Basicamente o algoritmo passa várias vezes pela lista dividindo o </w:t>
      </w:r>
      <w:r w:rsidRPr="0017642A">
        <w:rPr>
          <w:rFonts w:ascii="Times New Roman" w:hAnsi="Times New Roman"/>
          <w:sz w:val="24"/>
        </w:rPr>
        <w:lastRenderedPageBreak/>
        <w:t>grupo maior em menores. Nos grupos menores é aplicado o método da ordenação por inserção. Implementações do algoritmo</w:t>
      </w:r>
    </w:p>
    <w:p w:rsidR="0017642A" w:rsidRPr="0017642A" w:rsidRDefault="0017642A" w:rsidP="0017642A">
      <w:pPr>
        <w:rPr>
          <w:rFonts w:ascii="Times New Roman" w:hAnsi="Times New Roman"/>
          <w:sz w:val="24"/>
        </w:rPr>
      </w:pPr>
    </w:p>
    <w:p w:rsidR="0017642A" w:rsidRDefault="0017642A" w:rsidP="0017642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Análise de Complexidade:</w:t>
      </w:r>
    </w:p>
    <w:p w:rsidR="0017642A" w:rsidRDefault="0017642A" w:rsidP="0017642A">
      <w:pPr>
        <w:rPr>
          <w:rFonts w:ascii="Times New Roman" w:hAnsi="Times New Roman"/>
          <w:sz w:val="24"/>
        </w:rPr>
      </w:pPr>
    </w:p>
    <w:p w:rsidR="0017642A" w:rsidRPr="0017642A" w:rsidRDefault="0017642A" w:rsidP="0017642A">
      <w:pPr>
        <w:rPr>
          <w:rFonts w:ascii="Times New Roman" w:hAnsi="Times New Roman"/>
          <w:sz w:val="24"/>
        </w:rPr>
      </w:pPr>
      <w:r w:rsidRPr="0017642A">
        <w:rPr>
          <w:rFonts w:ascii="Times New Roman" w:hAnsi="Times New Roman"/>
          <w:sz w:val="24"/>
        </w:rPr>
        <w:t xml:space="preserve">Pior Caso: </w:t>
      </w:r>
      <w:proofErr w:type="gramStart"/>
      <w:r w:rsidRPr="0017642A">
        <w:rPr>
          <w:rFonts w:ascii="Times New Roman" w:hAnsi="Times New Roman"/>
          <w:sz w:val="24"/>
        </w:rPr>
        <w:t>O(</w:t>
      </w:r>
      <w:proofErr w:type="gramEnd"/>
      <w:r w:rsidRPr="0017642A">
        <w:rPr>
          <w:rFonts w:ascii="Times New Roman" w:hAnsi="Times New Roman"/>
          <w:sz w:val="24"/>
        </w:rPr>
        <w:t>n log ² n)</w:t>
      </w:r>
    </w:p>
    <w:p w:rsidR="0017642A" w:rsidRPr="0017642A" w:rsidRDefault="0017642A" w:rsidP="0017642A">
      <w:pPr>
        <w:rPr>
          <w:rFonts w:ascii="Times New Roman" w:hAnsi="Times New Roman"/>
          <w:sz w:val="24"/>
        </w:rPr>
      </w:pPr>
    </w:p>
    <w:p w:rsidR="0017642A" w:rsidRPr="0017642A" w:rsidRDefault="0017642A" w:rsidP="0017642A">
      <w:pPr>
        <w:tabs>
          <w:tab w:val="left" w:pos="2985"/>
        </w:tabs>
        <w:rPr>
          <w:rFonts w:ascii="Times New Roman" w:hAnsi="Times New Roman"/>
          <w:sz w:val="24"/>
        </w:rPr>
      </w:pPr>
      <w:r w:rsidRPr="0017642A">
        <w:rPr>
          <w:rFonts w:ascii="Times New Roman" w:hAnsi="Times New Roman"/>
          <w:sz w:val="24"/>
        </w:rPr>
        <w:t xml:space="preserve">Melhor Caso: </w:t>
      </w:r>
      <w:r w:rsidRPr="0017642A">
        <w:rPr>
          <w:rFonts w:ascii="Times New Roman" w:hAnsi="Times New Roman"/>
          <w:noProof/>
          <w:sz w:val="24"/>
          <w:lang w:eastAsia="pt-BR"/>
        </w:rPr>
        <w:t>O(n)</w:t>
      </w:r>
      <w:r w:rsidRPr="0017642A">
        <w:rPr>
          <w:rFonts w:ascii="Times New Roman" w:hAnsi="Times New Roman"/>
          <w:sz w:val="24"/>
        </w:rPr>
        <w:tab/>
      </w:r>
    </w:p>
    <w:p w:rsidR="0017642A" w:rsidRPr="0017642A" w:rsidRDefault="0017642A" w:rsidP="0017642A">
      <w:pPr>
        <w:rPr>
          <w:rFonts w:ascii="Times New Roman" w:hAnsi="Times New Roman"/>
          <w:sz w:val="24"/>
        </w:rPr>
      </w:pPr>
    </w:p>
    <w:p w:rsidR="0017642A" w:rsidRPr="0017642A" w:rsidRDefault="0017642A" w:rsidP="0017642A">
      <w:pPr>
        <w:rPr>
          <w:rFonts w:ascii="Times New Roman" w:hAnsi="Times New Roman"/>
          <w:sz w:val="24"/>
        </w:rPr>
      </w:pPr>
      <w:r w:rsidRPr="0017642A">
        <w:rPr>
          <w:rFonts w:ascii="Times New Roman" w:hAnsi="Times New Roman"/>
          <w:sz w:val="24"/>
        </w:rPr>
        <w:t xml:space="preserve">Caso Mediano: </w:t>
      </w:r>
      <w:r w:rsidRPr="0017642A">
        <w:rPr>
          <w:rFonts w:ascii="Times New Roman" w:hAnsi="Times New Roman"/>
          <w:sz w:val="24"/>
        </w:rPr>
        <w:t>Depende da Sequência da lista</w:t>
      </w:r>
    </w:p>
    <w:p w:rsidR="0017642A" w:rsidRPr="0017642A" w:rsidRDefault="0017642A" w:rsidP="0017642A">
      <w:pPr>
        <w:rPr>
          <w:rFonts w:ascii="Times New Roman" w:hAnsi="Times New Roman"/>
          <w:sz w:val="24"/>
        </w:rPr>
      </w:pPr>
    </w:p>
    <w:p w:rsidR="0017642A" w:rsidRPr="0017642A" w:rsidRDefault="0017642A" w:rsidP="0017642A">
      <w:pPr>
        <w:tabs>
          <w:tab w:val="center" w:pos="5102"/>
        </w:tabs>
        <w:rPr>
          <w:rFonts w:ascii="Times New Roman" w:hAnsi="Times New Roman"/>
          <w:sz w:val="24"/>
        </w:rPr>
      </w:pPr>
      <w:r w:rsidRPr="0017642A">
        <w:rPr>
          <w:rFonts w:ascii="Times New Roman" w:hAnsi="Times New Roman"/>
          <w:sz w:val="24"/>
        </w:rPr>
        <w:t>Complexidade de Espaço</w:t>
      </w:r>
      <w:r w:rsidRPr="0017642A">
        <w:rPr>
          <w:rFonts w:ascii="Times New Roman" w:hAnsi="Times New Roman"/>
          <w:sz w:val="24"/>
        </w:rPr>
        <w:t xml:space="preserve">: </w:t>
      </w:r>
      <w:r w:rsidRPr="0017642A">
        <w:rPr>
          <w:rFonts w:ascii="Times New Roman" w:hAnsi="Times New Roman"/>
          <w:noProof/>
          <w:sz w:val="24"/>
          <w:lang w:eastAsia="pt-BR"/>
        </w:rPr>
        <w:t>O(n)</w:t>
      </w:r>
    </w:p>
    <w:p w:rsidR="0017642A" w:rsidRDefault="0017642A" w:rsidP="0017642A">
      <w:pPr>
        <w:tabs>
          <w:tab w:val="center" w:pos="5102"/>
        </w:tabs>
        <w:rPr>
          <w:rFonts w:ascii="Times New Roman" w:hAnsi="Times New Roman"/>
          <w:sz w:val="24"/>
        </w:rPr>
      </w:pPr>
    </w:p>
    <w:p w:rsidR="0017642A" w:rsidRDefault="0017642A" w:rsidP="0017642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Comparação entre Listas com Tamanho Diferentes:</w:t>
      </w:r>
    </w:p>
    <w:p w:rsidR="0017642A" w:rsidRDefault="0017642A" w:rsidP="0017642A">
      <w:pPr>
        <w:rPr>
          <w:rFonts w:ascii="Times New Roman" w:hAnsi="Times New Roman"/>
          <w:sz w:val="24"/>
        </w:rPr>
      </w:pPr>
    </w:p>
    <w:p w:rsidR="0017642A" w:rsidRDefault="0017642A" w:rsidP="0017642A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7002FA69" wp14:editId="468B8731">
            <wp:extent cx="6480175" cy="3534410"/>
            <wp:effectExtent l="0" t="0" r="0" b="889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A" w:rsidRDefault="0017642A" w:rsidP="0017642A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F53DE7E" wp14:editId="71752174">
            <wp:extent cx="6480175" cy="3534410"/>
            <wp:effectExtent l="0" t="0" r="0" b="889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A" w:rsidRDefault="0017642A" w:rsidP="0017642A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drawing>
          <wp:inline distT="0" distB="0" distL="0" distR="0" wp14:anchorId="04DBD253" wp14:editId="543DD276">
            <wp:extent cx="6480175" cy="3534410"/>
            <wp:effectExtent l="0" t="0" r="0" b="889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2A" w:rsidRDefault="0017642A" w:rsidP="0017642A">
      <w:pPr>
        <w:rPr>
          <w:rFonts w:ascii="Times New Roman" w:hAnsi="Times New Roman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F9EDBEA" wp14:editId="37AAABF6">
            <wp:extent cx="6480175" cy="3534410"/>
            <wp:effectExtent l="0" t="0" r="0" b="889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7642A" w:rsidRDefault="0017642A" w:rsidP="0017642A">
      <w:pPr>
        <w:rPr>
          <w:rFonts w:ascii="Times New Roman" w:hAnsi="Times New Roman"/>
          <w:sz w:val="24"/>
        </w:rPr>
      </w:pPr>
    </w:p>
    <w:p w:rsidR="0017642A" w:rsidRPr="00223BAC" w:rsidRDefault="0017642A" w:rsidP="00223BAC">
      <w:pPr>
        <w:rPr>
          <w:rFonts w:ascii="Times New Roman" w:hAnsi="Times New Roman"/>
          <w:sz w:val="24"/>
        </w:rPr>
      </w:pPr>
    </w:p>
    <w:sectPr w:rsidR="0017642A" w:rsidRPr="00223BAC" w:rsidSect="001510C9">
      <w:headerReference w:type="even" r:id="rId44"/>
      <w:headerReference w:type="default" r:id="rId45"/>
      <w:footerReference w:type="default" r:id="rId46"/>
      <w:headerReference w:type="first" r:id="rId47"/>
      <w:pgSz w:w="11907" w:h="16840" w:code="9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28F" w:rsidRDefault="0081328F">
      <w:r>
        <w:separator/>
      </w:r>
    </w:p>
  </w:endnote>
  <w:endnote w:type="continuationSeparator" w:id="0">
    <w:p w:rsidR="0081328F" w:rsidRDefault="00813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ndeDaxOffice">
    <w:altName w:val="Times New Roman"/>
    <w:charset w:val="58"/>
    <w:family w:val="auto"/>
    <w:pitch w:val="variable"/>
    <w:sig w:usb0="05000000" w:usb1="00000000" w:usb2="00000000" w:usb3="00000000" w:csb0="00000002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1E4936" w:rsidP="002C554A">
    <w:pPr>
      <w:pStyle w:val="Rodap"/>
      <w:rPr>
        <w:rFonts w:ascii="Palatino Linotype" w:eastAsia="Arial Unicode MS" w:hAnsi="Palatino Linotype" w:cs="Arial Unicode MS"/>
        <w:szCs w:val="20"/>
        <w:lang w:val="pt-BR"/>
      </w:rPr>
    </w:pPr>
    <w:r>
      <w:rPr>
        <w:rFonts w:ascii="Palatino Linotype" w:eastAsia="Arial Unicode MS" w:hAnsi="Palatino Linotype" w:cs="Arial Unicode MS"/>
        <w:szCs w:val="20"/>
        <w:lang w:val="pt-BR"/>
      </w:rPr>
      <w:t>Marcos Mônego Posser</w:t>
    </w:r>
  </w:p>
  <w:p w:rsidR="001E4936" w:rsidRPr="001E4936" w:rsidRDefault="0081328F" w:rsidP="002C554A">
    <w:pPr>
      <w:pStyle w:val="Rodap"/>
      <w:rPr>
        <w:rFonts w:ascii="Palatino Linotype" w:eastAsia="Arial Unicode MS" w:hAnsi="Palatino Linotype" w:cs="Arial Unicode MS"/>
        <w:szCs w:val="20"/>
        <w:u w:val="single"/>
        <w:lang w:val="pt-BR"/>
      </w:rPr>
    </w:pPr>
    <w:hyperlink r:id="rId1" w:history="1">
      <w:r w:rsidR="001E4936" w:rsidRPr="004C3C1D">
        <w:rPr>
          <w:rStyle w:val="Hyperlink"/>
          <w:rFonts w:ascii="Palatino Linotype" w:eastAsia="Arial Unicode MS" w:hAnsi="Palatino Linotype" w:cs="Arial Unicode MS"/>
          <w:szCs w:val="20"/>
          <w:lang w:val="pt-BR"/>
        </w:rPr>
        <w:t>marcos@mpguchii.net</w:t>
      </w:r>
    </w:hyperlink>
    <w:r w:rsidR="001E4936">
      <w:rPr>
        <w:rFonts w:ascii="Palatino Linotype" w:eastAsia="Arial Unicode MS" w:hAnsi="Palatino Linotype" w:cs="Arial Unicode MS"/>
        <w:szCs w:val="20"/>
        <w:lang w:val="pt-BR"/>
      </w:rPr>
      <w:t xml:space="preserve"> – (55) 96887958</w:t>
    </w:r>
  </w:p>
  <w:p w:rsidR="001E4936" w:rsidRPr="001E4936" w:rsidRDefault="001E4936" w:rsidP="002C554A">
    <w:pPr>
      <w:pStyle w:val="Rodap"/>
      <w:rPr>
        <w:rFonts w:ascii="Palatino Linotype" w:eastAsia="Arial Unicode MS" w:hAnsi="Palatino Linotype" w:cs="Arial Unicode MS"/>
        <w:szCs w:val="20"/>
        <w:lang w:val="en-US"/>
      </w:rPr>
    </w:pPr>
    <w:r w:rsidRPr="001E4936">
      <w:rPr>
        <w:rFonts w:ascii="Palatino Linotype" w:eastAsia="Arial Unicode MS" w:hAnsi="Palatino Linotype" w:cs="Arial Unicode MS"/>
        <w:szCs w:val="20"/>
        <w:lang w:val="en-US"/>
      </w:rPr>
      <w:t>A member of Mpguchii Tech</w:t>
    </w:r>
  </w:p>
  <w:p w:rsidR="00DD4364" w:rsidRPr="001E4936" w:rsidRDefault="001E4936" w:rsidP="002C554A">
    <w:pPr>
      <w:pStyle w:val="Rodap"/>
      <w:rPr>
        <w:rFonts w:ascii="Palatino Linotype" w:eastAsia="Arial Unicode MS" w:hAnsi="Palatino Linotype" w:cs="Arial Unicode MS"/>
        <w:szCs w:val="20"/>
        <w:lang w:val="en-US"/>
      </w:rPr>
    </w:pPr>
    <w:r>
      <w:rPr>
        <w:rFonts w:ascii="Palatino Linotype" w:eastAsia="Arial Unicode MS" w:hAnsi="Palatino Linotype" w:cs="Arial Unicode MS"/>
        <w:szCs w:val="20"/>
      </w:rPr>
      <w:tab/>
    </w:r>
    <w:r w:rsidRPr="007C44DD">
      <w:rPr>
        <w:rFonts w:ascii="Palatino Linotype" w:eastAsia="Arial Unicode MS" w:hAnsi="Palatino Linotype" w:cs="Arial Unicode MS"/>
        <w:szCs w:val="20"/>
        <w:lang w:val="en-US"/>
      </w:rPr>
      <w:tab/>
    </w:r>
    <w:r w:rsidR="00DD4364" w:rsidRPr="00FA6560">
      <w:rPr>
        <w:rFonts w:ascii="Palatino Linotype" w:eastAsia="Arial Unicode MS" w:hAnsi="Palatino Linotype" w:cs="Arial Unicode MS"/>
        <w:szCs w:val="20"/>
      </w:rPr>
      <w:t xml:space="preserve">Página: </w:t>
    </w:r>
    <w:r w:rsidR="00DD4364" w:rsidRPr="00FA6560">
      <w:rPr>
        <w:rFonts w:ascii="Palatino Linotype" w:eastAsia="Arial Unicode MS" w:hAnsi="Palatino Linotype" w:cs="Arial Unicode MS"/>
        <w:szCs w:val="20"/>
      </w:rPr>
      <w:fldChar w:fldCharType="begin"/>
    </w:r>
    <w:r w:rsidR="00DD4364" w:rsidRPr="00FA6560">
      <w:rPr>
        <w:rFonts w:ascii="Palatino Linotype" w:eastAsia="Arial Unicode MS" w:hAnsi="Palatino Linotype" w:cs="Arial Unicode MS"/>
        <w:szCs w:val="20"/>
      </w:rPr>
      <w:instrText xml:space="preserve"> PAGE </w:instrText>
    </w:r>
    <w:r w:rsidR="00DD4364" w:rsidRPr="00FA6560">
      <w:rPr>
        <w:rFonts w:ascii="Palatino Linotype" w:eastAsia="Arial Unicode MS" w:hAnsi="Palatino Linotype" w:cs="Arial Unicode MS"/>
        <w:szCs w:val="20"/>
      </w:rPr>
      <w:fldChar w:fldCharType="separate"/>
    </w:r>
    <w:r w:rsidR="0017642A">
      <w:rPr>
        <w:rFonts w:ascii="Palatino Linotype" w:eastAsia="Arial Unicode MS" w:hAnsi="Palatino Linotype" w:cs="Arial Unicode MS"/>
        <w:noProof/>
        <w:szCs w:val="20"/>
      </w:rPr>
      <w:t>19</w:t>
    </w:r>
    <w:r w:rsidR="00DD4364" w:rsidRPr="00FA6560">
      <w:rPr>
        <w:rFonts w:ascii="Palatino Linotype" w:eastAsia="Arial Unicode MS" w:hAnsi="Palatino Linotype" w:cs="Arial Unicode MS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28F" w:rsidRDefault="0081328F">
      <w:r>
        <w:separator/>
      </w:r>
    </w:p>
  </w:footnote>
  <w:footnote w:type="continuationSeparator" w:id="0">
    <w:p w:rsidR="0081328F" w:rsidRDefault="008132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81328F">
    <w:pPr>
      <w:pStyle w:val="Cabealho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47691" o:spid="_x0000_s2052" type="#_x0000_t75" style="position:absolute;margin-left:0;margin-top:0;width:510.2pt;height:404.15pt;z-index:-251658752;mso-position-horizontal:center;mso-position-horizontal-relative:margin;mso-position-vertical:center;mso-position-vertical-relative:margin" o:allowincell="f">
          <v:imagedata r:id="rId1" o:title="AMF_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81328F">
    <w:pPr>
      <w:pStyle w:val="Cabealho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47692" o:spid="_x0000_s2053" type="#_x0000_t75" style="position:absolute;margin-left:0;margin-top:0;width:510.2pt;height:404.15pt;z-index:-251657728;mso-position-horizontal:center;mso-position-horizontal-relative:margin;mso-position-vertical:center;mso-position-vertical-relative:margin" o:allowincell="f">
          <v:imagedata r:id="rId1" o:title="AMF_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81328F">
    <w:pPr>
      <w:pStyle w:val="Cabealho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47690" o:spid="_x0000_s2051" type="#_x0000_t75" style="position:absolute;margin-left:0;margin-top:0;width:510.2pt;height:404.15pt;z-index:-251659776;mso-position-horizontal:center;mso-position-horizontal-relative:margin;mso-position-vertical:center;mso-position-vertical-relative:margin" o:allowincell="f">
          <v:imagedata r:id="rId1" o:title="AMF_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.75pt;height:.75pt" o:bullet="t">
        <v:imagedata r:id="rId1" o:title=""/>
      </v:shape>
    </w:pict>
  </w:numPicBullet>
  <w:abstractNum w:abstractNumId="0" w15:restartNumberingAfterBreak="0">
    <w:nsid w:val="0A405ACE"/>
    <w:multiLevelType w:val="hybridMultilevel"/>
    <w:tmpl w:val="A04869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460ED"/>
    <w:multiLevelType w:val="multilevel"/>
    <w:tmpl w:val="07689884"/>
    <w:lvl w:ilvl="0">
      <w:start w:val="1"/>
      <w:numFmt w:val="decimal"/>
      <w:pStyle w:val="TtuloNvel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Nvel2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TtuloNvel3"/>
      <w:suff w:val="space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EAF0C3E"/>
    <w:multiLevelType w:val="hybridMultilevel"/>
    <w:tmpl w:val="805E39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F6C1E"/>
    <w:multiLevelType w:val="hybridMultilevel"/>
    <w:tmpl w:val="FE9C69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721D1"/>
    <w:multiLevelType w:val="hybridMultilevel"/>
    <w:tmpl w:val="10E0D9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73F4C"/>
    <w:multiLevelType w:val="hybridMultilevel"/>
    <w:tmpl w:val="FEA81C72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59A2208"/>
    <w:multiLevelType w:val="hybridMultilevel"/>
    <w:tmpl w:val="AA4496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45199"/>
    <w:multiLevelType w:val="hybridMultilevel"/>
    <w:tmpl w:val="397EE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17DB1"/>
    <w:multiLevelType w:val="hybridMultilevel"/>
    <w:tmpl w:val="6E2AC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75AD1"/>
    <w:multiLevelType w:val="hybridMultilevel"/>
    <w:tmpl w:val="833640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224B8"/>
    <w:multiLevelType w:val="multilevel"/>
    <w:tmpl w:val="A38230BA"/>
    <w:lvl w:ilvl="0">
      <w:start w:val="1"/>
      <w:numFmt w:val="bullet"/>
      <w:pStyle w:val="ListaPadro"/>
      <w:lvlText w:val="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843"/>
        </w:tabs>
        <w:ind w:left="1843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126"/>
        </w:tabs>
        <w:ind w:left="2126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410"/>
        </w:tabs>
        <w:ind w:left="2410" w:hanging="284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693"/>
        </w:tabs>
        <w:ind w:left="2693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977"/>
        </w:tabs>
        <w:ind w:left="2977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3260"/>
        </w:tabs>
        <w:ind w:left="3260" w:hanging="283"/>
      </w:pPr>
      <w:rPr>
        <w:rFonts w:ascii="Symbol" w:hAnsi="Symbol" w:hint="default"/>
      </w:rPr>
    </w:lvl>
  </w:abstractNum>
  <w:abstractNum w:abstractNumId="11" w15:restartNumberingAfterBreak="0">
    <w:nsid w:val="482E5581"/>
    <w:multiLevelType w:val="hybridMultilevel"/>
    <w:tmpl w:val="0DC47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6C2BA4"/>
    <w:multiLevelType w:val="hybridMultilevel"/>
    <w:tmpl w:val="D0BC5B8A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7D7122A"/>
    <w:multiLevelType w:val="hybridMultilevel"/>
    <w:tmpl w:val="2A66EF6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83D7650"/>
    <w:multiLevelType w:val="multilevel"/>
    <w:tmpl w:val="FBEC17E6"/>
    <w:lvl w:ilvl="0">
      <w:start w:val="1"/>
      <w:numFmt w:val="decimal"/>
      <w:pStyle w:val="DimTtulo1"/>
      <w:suff w:val="space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DimTtulo2"/>
      <w:suff w:val="space"/>
      <w:lvlText w:val="%1. 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 %2. 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suff w:val="spac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 w15:restartNumberingAfterBreak="0">
    <w:nsid w:val="5E274284"/>
    <w:multiLevelType w:val="hybridMultilevel"/>
    <w:tmpl w:val="04EAF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33000B"/>
    <w:multiLevelType w:val="hybridMultilevel"/>
    <w:tmpl w:val="33DCF3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EB0F38"/>
    <w:multiLevelType w:val="hybridMultilevel"/>
    <w:tmpl w:val="F20A0A7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75148EF"/>
    <w:multiLevelType w:val="hybridMultilevel"/>
    <w:tmpl w:val="76FE85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124788"/>
    <w:multiLevelType w:val="multilevel"/>
    <w:tmpl w:val="468CEA74"/>
    <w:lvl w:ilvl="0">
      <w:start w:val="1"/>
      <w:numFmt w:val="bullet"/>
      <w:pStyle w:val="Tabela-Lista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09"/>
        </w:tabs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843"/>
        </w:tabs>
        <w:ind w:left="1843" w:hanging="284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126"/>
        </w:tabs>
        <w:ind w:left="2126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410"/>
        </w:tabs>
        <w:ind w:left="2410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693"/>
        </w:tabs>
        <w:ind w:left="2693" w:hanging="283"/>
      </w:pPr>
      <w:rPr>
        <w:rFonts w:ascii="Symbol" w:hAnsi="Symbol" w:hint="default"/>
      </w:rPr>
    </w:lvl>
  </w:abstractNum>
  <w:abstractNum w:abstractNumId="20" w15:restartNumberingAfterBreak="0">
    <w:nsid w:val="6E3D61F1"/>
    <w:multiLevelType w:val="hybridMultilevel"/>
    <w:tmpl w:val="F6A018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5472AC"/>
    <w:multiLevelType w:val="hybridMultilevel"/>
    <w:tmpl w:val="FC9207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395779"/>
    <w:multiLevelType w:val="hybridMultilevel"/>
    <w:tmpl w:val="FB105D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7B1CB5"/>
    <w:multiLevelType w:val="hybridMultilevel"/>
    <w:tmpl w:val="363CF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5B2DF4"/>
    <w:multiLevelType w:val="hybridMultilevel"/>
    <w:tmpl w:val="4D647F84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9"/>
  </w:num>
  <w:num w:numId="4">
    <w:abstractNumId w:val="14"/>
  </w:num>
  <w:num w:numId="5">
    <w:abstractNumId w:val="16"/>
  </w:num>
  <w:num w:numId="6">
    <w:abstractNumId w:val="7"/>
  </w:num>
  <w:num w:numId="7">
    <w:abstractNumId w:val="3"/>
  </w:num>
  <w:num w:numId="8">
    <w:abstractNumId w:val="6"/>
  </w:num>
  <w:num w:numId="9">
    <w:abstractNumId w:val="23"/>
  </w:num>
  <w:num w:numId="10">
    <w:abstractNumId w:val="2"/>
  </w:num>
  <w:num w:numId="11">
    <w:abstractNumId w:val="8"/>
  </w:num>
  <w:num w:numId="12">
    <w:abstractNumId w:val="15"/>
  </w:num>
  <w:num w:numId="13">
    <w:abstractNumId w:val="11"/>
  </w:num>
  <w:num w:numId="14">
    <w:abstractNumId w:val="13"/>
  </w:num>
  <w:num w:numId="15">
    <w:abstractNumId w:val="12"/>
  </w:num>
  <w:num w:numId="16">
    <w:abstractNumId w:val="24"/>
  </w:num>
  <w:num w:numId="17">
    <w:abstractNumId w:val="5"/>
  </w:num>
  <w:num w:numId="18">
    <w:abstractNumId w:val="17"/>
  </w:num>
  <w:num w:numId="19">
    <w:abstractNumId w:val="4"/>
  </w:num>
  <w:num w:numId="20">
    <w:abstractNumId w:val="20"/>
  </w:num>
  <w:num w:numId="21">
    <w:abstractNumId w:val="0"/>
  </w:num>
  <w:num w:numId="22">
    <w:abstractNumId w:val="22"/>
  </w:num>
  <w:num w:numId="23">
    <w:abstractNumId w:val="1"/>
  </w:num>
  <w:num w:numId="24">
    <w:abstractNumId w:val="1"/>
  </w:num>
  <w:num w:numId="25">
    <w:abstractNumId w:val="1"/>
  </w:num>
  <w:num w:numId="26">
    <w:abstractNumId w:val="18"/>
  </w:num>
  <w:num w:numId="27">
    <w:abstractNumId w:val="9"/>
  </w:num>
  <w:num w:numId="28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802" w:allStyles="0" w:customStyles="1" w:latentStyles="0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95D"/>
    <w:rsid w:val="000011D2"/>
    <w:rsid w:val="00001F2E"/>
    <w:rsid w:val="00002919"/>
    <w:rsid w:val="00002A14"/>
    <w:rsid w:val="00002AC8"/>
    <w:rsid w:val="000033D2"/>
    <w:rsid w:val="00004595"/>
    <w:rsid w:val="0000467F"/>
    <w:rsid w:val="00004703"/>
    <w:rsid w:val="00004B79"/>
    <w:rsid w:val="000050B1"/>
    <w:rsid w:val="00006186"/>
    <w:rsid w:val="0000761D"/>
    <w:rsid w:val="00007BF0"/>
    <w:rsid w:val="00007C0A"/>
    <w:rsid w:val="00010BE3"/>
    <w:rsid w:val="000113AA"/>
    <w:rsid w:val="000114A0"/>
    <w:rsid w:val="00011536"/>
    <w:rsid w:val="000122B1"/>
    <w:rsid w:val="000127B5"/>
    <w:rsid w:val="00012DA9"/>
    <w:rsid w:val="0001462C"/>
    <w:rsid w:val="0001581A"/>
    <w:rsid w:val="00017691"/>
    <w:rsid w:val="00017937"/>
    <w:rsid w:val="000205AC"/>
    <w:rsid w:val="000206AD"/>
    <w:rsid w:val="000211BF"/>
    <w:rsid w:val="00022682"/>
    <w:rsid w:val="00022C0F"/>
    <w:rsid w:val="00022CB1"/>
    <w:rsid w:val="000232DF"/>
    <w:rsid w:val="0002375A"/>
    <w:rsid w:val="00023CDF"/>
    <w:rsid w:val="00024405"/>
    <w:rsid w:val="000245B8"/>
    <w:rsid w:val="00025810"/>
    <w:rsid w:val="00025A9F"/>
    <w:rsid w:val="00025FDC"/>
    <w:rsid w:val="0002609D"/>
    <w:rsid w:val="00030804"/>
    <w:rsid w:val="00030DCD"/>
    <w:rsid w:val="00031107"/>
    <w:rsid w:val="000326CA"/>
    <w:rsid w:val="00036023"/>
    <w:rsid w:val="000372C1"/>
    <w:rsid w:val="00037A6E"/>
    <w:rsid w:val="00040195"/>
    <w:rsid w:val="0004080B"/>
    <w:rsid w:val="00041617"/>
    <w:rsid w:val="00041956"/>
    <w:rsid w:val="00041CB3"/>
    <w:rsid w:val="00042A35"/>
    <w:rsid w:val="000438ED"/>
    <w:rsid w:val="00043992"/>
    <w:rsid w:val="000442E1"/>
    <w:rsid w:val="00044FEE"/>
    <w:rsid w:val="00045A93"/>
    <w:rsid w:val="000460F4"/>
    <w:rsid w:val="0004663B"/>
    <w:rsid w:val="000471DA"/>
    <w:rsid w:val="00047A44"/>
    <w:rsid w:val="00047EBF"/>
    <w:rsid w:val="00047F8F"/>
    <w:rsid w:val="000500DA"/>
    <w:rsid w:val="00050315"/>
    <w:rsid w:val="00051784"/>
    <w:rsid w:val="00053011"/>
    <w:rsid w:val="00053D73"/>
    <w:rsid w:val="00053EDB"/>
    <w:rsid w:val="00054001"/>
    <w:rsid w:val="00054B34"/>
    <w:rsid w:val="000557DF"/>
    <w:rsid w:val="0005663A"/>
    <w:rsid w:val="00057F26"/>
    <w:rsid w:val="00057FD2"/>
    <w:rsid w:val="000604A9"/>
    <w:rsid w:val="000616B9"/>
    <w:rsid w:val="0006189A"/>
    <w:rsid w:val="00062810"/>
    <w:rsid w:val="00062824"/>
    <w:rsid w:val="000635E1"/>
    <w:rsid w:val="000645C8"/>
    <w:rsid w:val="000648E2"/>
    <w:rsid w:val="000651F8"/>
    <w:rsid w:val="00065257"/>
    <w:rsid w:val="0006595F"/>
    <w:rsid w:val="00065996"/>
    <w:rsid w:val="00067611"/>
    <w:rsid w:val="00070A34"/>
    <w:rsid w:val="000719F8"/>
    <w:rsid w:val="00071A6E"/>
    <w:rsid w:val="00072338"/>
    <w:rsid w:val="000724E0"/>
    <w:rsid w:val="00072A3B"/>
    <w:rsid w:val="000741B8"/>
    <w:rsid w:val="000742E9"/>
    <w:rsid w:val="000747CD"/>
    <w:rsid w:val="00074B99"/>
    <w:rsid w:val="0007515B"/>
    <w:rsid w:val="00076716"/>
    <w:rsid w:val="00077787"/>
    <w:rsid w:val="000779B0"/>
    <w:rsid w:val="00077ED6"/>
    <w:rsid w:val="00082096"/>
    <w:rsid w:val="000821E5"/>
    <w:rsid w:val="000837D7"/>
    <w:rsid w:val="0008387F"/>
    <w:rsid w:val="00083C92"/>
    <w:rsid w:val="00084C27"/>
    <w:rsid w:val="00084DEE"/>
    <w:rsid w:val="000853E4"/>
    <w:rsid w:val="00087F3A"/>
    <w:rsid w:val="0009058B"/>
    <w:rsid w:val="000922BB"/>
    <w:rsid w:val="00092F41"/>
    <w:rsid w:val="00093FF2"/>
    <w:rsid w:val="0009413A"/>
    <w:rsid w:val="00094C79"/>
    <w:rsid w:val="00094EA3"/>
    <w:rsid w:val="00095D02"/>
    <w:rsid w:val="00096C49"/>
    <w:rsid w:val="00097A9C"/>
    <w:rsid w:val="00097EA8"/>
    <w:rsid w:val="000A1C43"/>
    <w:rsid w:val="000A4924"/>
    <w:rsid w:val="000B0508"/>
    <w:rsid w:val="000B06F5"/>
    <w:rsid w:val="000B0A31"/>
    <w:rsid w:val="000B14D2"/>
    <w:rsid w:val="000B3AB9"/>
    <w:rsid w:val="000B3F9F"/>
    <w:rsid w:val="000B404D"/>
    <w:rsid w:val="000B45B6"/>
    <w:rsid w:val="000B4AF5"/>
    <w:rsid w:val="000B503A"/>
    <w:rsid w:val="000B76B3"/>
    <w:rsid w:val="000C1374"/>
    <w:rsid w:val="000C1EB5"/>
    <w:rsid w:val="000C2209"/>
    <w:rsid w:val="000C2483"/>
    <w:rsid w:val="000C3F36"/>
    <w:rsid w:val="000C43EB"/>
    <w:rsid w:val="000C48A9"/>
    <w:rsid w:val="000C4AB4"/>
    <w:rsid w:val="000C573F"/>
    <w:rsid w:val="000C5BD6"/>
    <w:rsid w:val="000C6D38"/>
    <w:rsid w:val="000C6D67"/>
    <w:rsid w:val="000C7D1A"/>
    <w:rsid w:val="000C7FFC"/>
    <w:rsid w:val="000D008F"/>
    <w:rsid w:val="000D0D89"/>
    <w:rsid w:val="000D0F78"/>
    <w:rsid w:val="000D1E18"/>
    <w:rsid w:val="000D21DD"/>
    <w:rsid w:val="000D33D5"/>
    <w:rsid w:val="000D3441"/>
    <w:rsid w:val="000D4549"/>
    <w:rsid w:val="000D5361"/>
    <w:rsid w:val="000E0455"/>
    <w:rsid w:val="000E2011"/>
    <w:rsid w:val="000E20AA"/>
    <w:rsid w:val="000E21AE"/>
    <w:rsid w:val="000E2ACB"/>
    <w:rsid w:val="000E3413"/>
    <w:rsid w:val="000E3C31"/>
    <w:rsid w:val="000E5213"/>
    <w:rsid w:val="000E558B"/>
    <w:rsid w:val="000E5776"/>
    <w:rsid w:val="000E5E0C"/>
    <w:rsid w:val="000E6095"/>
    <w:rsid w:val="000E7456"/>
    <w:rsid w:val="000F00F4"/>
    <w:rsid w:val="000F227F"/>
    <w:rsid w:val="000F2FA2"/>
    <w:rsid w:val="000F46D0"/>
    <w:rsid w:val="000F4D26"/>
    <w:rsid w:val="000F525E"/>
    <w:rsid w:val="000F5705"/>
    <w:rsid w:val="000F5A6E"/>
    <w:rsid w:val="000F692F"/>
    <w:rsid w:val="000F7BCE"/>
    <w:rsid w:val="00100CE5"/>
    <w:rsid w:val="00101251"/>
    <w:rsid w:val="001012F1"/>
    <w:rsid w:val="0010149A"/>
    <w:rsid w:val="00102CF1"/>
    <w:rsid w:val="001043DB"/>
    <w:rsid w:val="00104A42"/>
    <w:rsid w:val="00105469"/>
    <w:rsid w:val="00106F29"/>
    <w:rsid w:val="001103F1"/>
    <w:rsid w:val="00112417"/>
    <w:rsid w:val="00113935"/>
    <w:rsid w:val="00113FC1"/>
    <w:rsid w:val="0011413D"/>
    <w:rsid w:val="00117F27"/>
    <w:rsid w:val="00121199"/>
    <w:rsid w:val="00121666"/>
    <w:rsid w:val="001218B1"/>
    <w:rsid w:val="00121CF5"/>
    <w:rsid w:val="00124116"/>
    <w:rsid w:val="0012436C"/>
    <w:rsid w:val="00124877"/>
    <w:rsid w:val="00124B5C"/>
    <w:rsid w:val="00125B74"/>
    <w:rsid w:val="00127E90"/>
    <w:rsid w:val="001300AB"/>
    <w:rsid w:val="001300DD"/>
    <w:rsid w:val="001305E4"/>
    <w:rsid w:val="00130680"/>
    <w:rsid w:val="00130E22"/>
    <w:rsid w:val="0013282B"/>
    <w:rsid w:val="0013298D"/>
    <w:rsid w:val="00132C0E"/>
    <w:rsid w:val="00132CCE"/>
    <w:rsid w:val="00132F12"/>
    <w:rsid w:val="00134625"/>
    <w:rsid w:val="00135D98"/>
    <w:rsid w:val="0014124E"/>
    <w:rsid w:val="001425C0"/>
    <w:rsid w:val="001432C5"/>
    <w:rsid w:val="00143389"/>
    <w:rsid w:val="00144915"/>
    <w:rsid w:val="00146A03"/>
    <w:rsid w:val="00147667"/>
    <w:rsid w:val="00147BDB"/>
    <w:rsid w:val="00150334"/>
    <w:rsid w:val="00150355"/>
    <w:rsid w:val="0015062E"/>
    <w:rsid w:val="001508FA"/>
    <w:rsid w:val="00150F99"/>
    <w:rsid w:val="001510C9"/>
    <w:rsid w:val="001521F6"/>
    <w:rsid w:val="001534DA"/>
    <w:rsid w:val="00153B8F"/>
    <w:rsid w:val="001552B9"/>
    <w:rsid w:val="0015538F"/>
    <w:rsid w:val="001562E8"/>
    <w:rsid w:val="00156654"/>
    <w:rsid w:val="00156D5E"/>
    <w:rsid w:val="001572BB"/>
    <w:rsid w:val="001575CE"/>
    <w:rsid w:val="00157CB5"/>
    <w:rsid w:val="00160370"/>
    <w:rsid w:val="0016071D"/>
    <w:rsid w:val="001621C2"/>
    <w:rsid w:val="001622CC"/>
    <w:rsid w:val="001630B6"/>
    <w:rsid w:val="00163658"/>
    <w:rsid w:val="0016367F"/>
    <w:rsid w:val="00164265"/>
    <w:rsid w:val="00165674"/>
    <w:rsid w:val="00165D0D"/>
    <w:rsid w:val="001663EA"/>
    <w:rsid w:val="0016794A"/>
    <w:rsid w:val="00170666"/>
    <w:rsid w:val="0017092F"/>
    <w:rsid w:val="00171492"/>
    <w:rsid w:val="00172089"/>
    <w:rsid w:val="0017440D"/>
    <w:rsid w:val="00174E2C"/>
    <w:rsid w:val="00175DE3"/>
    <w:rsid w:val="0017642A"/>
    <w:rsid w:val="0017713F"/>
    <w:rsid w:val="00177CB2"/>
    <w:rsid w:val="0018002C"/>
    <w:rsid w:val="001802C4"/>
    <w:rsid w:val="00180376"/>
    <w:rsid w:val="00180AB4"/>
    <w:rsid w:val="001816FF"/>
    <w:rsid w:val="001817DD"/>
    <w:rsid w:val="00181F25"/>
    <w:rsid w:val="0018201E"/>
    <w:rsid w:val="001824B7"/>
    <w:rsid w:val="00182ADE"/>
    <w:rsid w:val="00183C48"/>
    <w:rsid w:val="00184817"/>
    <w:rsid w:val="00185C82"/>
    <w:rsid w:val="001873B1"/>
    <w:rsid w:val="00187B59"/>
    <w:rsid w:val="0019076F"/>
    <w:rsid w:val="00190BB5"/>
    <w:rsid w:val="00192154"/>
    <w:rsid w:val="00192900"/>
    <w:rsid w:val="00192A3F"/>
    <w:rsid w:val="00192AB5"/>
    <w:rsid w:val="00192F7E"/>
    <w:rsid w:val="00193506"/>
    <w:rsid w:val="0019369A"/>
    <w:rsid w:val="00194048"/>
    <w:rsid w:val="0019405A"/>
    <w:rsid w:val="00195AEB"/>
    <w:rsid w:val="00196A7E"/>
    <w:rsid w:val="001979E2"/>
    <w:rsid w:val="001A05B0"/>
    <w:rsid w:val="001A0DB8"/>
    <w:rsid w:val="001A0EDA"/>
    <w:rsid w:val="001A2178"/>
    <w:rsid w:val="001A21E7"/>
    <w:rsid w:val="001A328B"/>
    <w:rsid w:val="001A4095"/>
    <w:rsid w:val="001A4201"/>
    <w:rsid w:val="001A4666"/>
    <w:rsid w:val="001A4EF1"/>
    <w:rsid w:val="001A5A5F"/>
    <w:rsid w:val="001A6663"/>
    <w:rsid w:val="001A6CF5"/>
    <w:rsid w:val="001A7318"/>
    <w:rsid w:val="001A7D3F"/>
    <w:rsid w:val="001B02A7"/>
    <w:rsid w:val="001B2C9A"/>
    <w:rsid w:val="001B445B"/>
    <w:rsid w:val="001B5262"/>
    <w:rsid w:val="001B576D"/>
    <w:rsid w:val="001B746D"/>
    <w:rsid w:val="001B7654"/>
    <w:rsid w:val="001B7A86"/>
    <w:rsid w:val="001C094F"/>
    <w:rsid w:val="001C2568"/>
    <w:rsid w:val="001C25B3"/>
    <w:rsid w:val="001C3433"/>
    <w:rsid w:val="001C34A3"/>
    <w:rsid w:val="001C50CE"/>
    <w:rsid w:val="001C5CCC"/>
    <w:rsid w:val="001C6586"/>
    <w:rsid w:val="001C7C84"/>
    <w:rsid w:val="001D04F3"/>
    <w:rsid w:val="001D0A5B"/>
    <w:rsid w:val="001D1FD2"/>
    <w:rsid w:val="001D2F07"/>
    <w:rsid w:val="001D3BBA"/>
    <w:rsid w:val="001D3F6E"/>
    <w:rsid w:val="001D4243"/>
    <w:rsid w:val="001D45D8"/>
    <w:rsid w:val="001D5633"/>
    <w:rsid w:val="001D5BB4"/>
    <w:rsid w:val="001D6D40"/>
    <w:rsid w:val="001D7817"/>
    <w:rsid w:val="001D7DE5"/>
    <w:rsid w:val="001E04CE"/>
    <w:rsid w:val="001E0935"/>
    <w:rsid w:val="001E0CFA"/>
    <w:rsid w:val="001E32F1"/>
    <w:rsid w:val="001E482C"/>
    <w:rsid w:val="001E4936"/>
    <w:rsid w:val="001E52A3"/>
    <w:rsid w:val="001E6335"/>
    <w:rsid w:val="001E6D87"/>
    <w:rsid w:val="001E7C79"/>
    <w:rsid w:val="001F03D0"/>
    <w:rsid w:val="001F0846"/>
    <w:rsid w:val="001F1B97"/>
    <w:rsid w:val="001F2417"/>
    <w:rsid w:val="001F2C3E"/>
    <w:rsid w:val="001F46B4"/>
    <w:rsid w:val="001F5D44"/>
    <w:rsid w:val="001F5DE3"/>
    <w:rsid w:val="001F6631"/>
    <w:rsid w:val="001F7124"/>
    <w:rsid w:val="001F7268"/>
    <w:rsid w:val="001F7668"/>
    <w:rsid w:val="001F7FD3"/>
    <w:rsid w:val="0020020D"/>
    <w:rsid w:val="00200BAE"/>
    <w:rsid w:val="00200EB7"/>
    <w:rsid w:val="00200FE8"/>
    <w:rsid w:val="00201124"/>
    <w:rsid w:val="0020282E"/>
    <w:rsid w:val="002032B0"/>
    <w:rsid w:val="00203C89"/>
    <w:rsid w:val="0020456F"/>
    <w:rsid w:val="00204B3B"/>
    <w:rsid w:val="00205212"/>
    <w:rsid w:val="002052F1"/>
    <w:rsid w:val="00205446"/>
    <w:rsid w:val="00207541"/>
    <w:rsid w:val="00207BE5"/>
    <w:rsid w:val="00207CF8"/>
    <w:rsid w:val="00210179"/>
    <w:rsid w:val="00210C3C"/>
    <w:rsid w:val="00211245"/>
    <w:rsid w:val="00213514"/>
    <w:rsid w:val="00214051"/>
    <w:rsid w:val="00214661"/>
    <w:rsid w:val="0021786F"/>
    <w:rsid w:val="00217AB3"/>
    <w:rsid w:val="002201E8"/>
    <w:rsid w:val="00221B0F"/>
    <w:rsid w:val="00223853"/>
    <w:rsid w:val="002239EB"/>
    <w:rsid w:val="00223BAC"/>
    <w:rsid w:val="0022413A"/>
    <w:rsid w:val="00230774"/>
    <w:rsid w:val="00230C92"/>
    <w:rsid w:val="002314C0"/>
    <w:rsid w:val="00231DDD"/>
    <w:rsid w:val="00232EED"/>
    <w:rsid w:val="0023470F"/>
    <w:rsid w:val="00234F13"/>
    <w:rsid w:val="00235A76"/>
    <w:rsid w:val="00240366"/>
    <w:rsid w:val="00240EAA"/>
    <w:rsid w:val="00241713"/>
    <w:rsid w:val="002422F0"/>
    <w:rsid w:val="00242A6D"/>
    <w:rsid w:val="002439F0"/>
    <w:rsid w:val="002439F5"/>
    <w:rsid w:val="00243C99"/>
    <w:rsid w:val="00243CB6"/>
    <w:rsid w:val="002446AA"/>
    <w:rsid w:val="00245D4F"/>
    <w:rsid w:val="002465AA"/>
    <w:rsid w:val="00246BBB"/>
    <w:rsid w:val="0024720F"/>
    <w:rsid w:val="00247DDE"/>
    <w:rsid w:val="0025028C"/>
    <w:rsid w:val="00250796"/>
    <w:rsid w:val="00252084"/>
    <w:rsid w:val="0025213D"/>
    <w:rsid w:val="00252567"/>
    <w:rsid w:val="00254146"/>
    <w:rsid w:val="002552B3"/>
    <w:rsid w:val="002563C2"/>
    <w:rsid w:val="00256CED"/>
    <w:rsid w:val="00257560"/>
    <w:rsid w:val="00257B30"/>
    <w:rsid w:val="0026073D"/>
    <w:rsid w:val="00260B7C"/>
    <w:rsid w:val="0026134A"/>
    <w:rsid w:val="002621B0"/>
    <w:rsid w:val="00263FFE"/>
    <w:rsid w:val="00264991"/>
    <w:rsid w:val="002649B7"/>
    <w:rsid w:val="002654C8"/>
    <w:rsid w:val="00266843"/>
    <w:rsid w:val="00267C7F"/>
    <w:rsid w:val="00267F9D"/>
    <w:rsid w:val="00267FBA"/>
    <w:rsid w:val="00270403"/>
    <w:rsid w:val="00270547"/>
    <w:rsid w:val="0027157F"/>
    <w:rsid w:val="00272D85"/>
    <w:rsid w:val="00273C82"/>
    <w:rsid w:val="00273CCC"/>
    <w:rsid w:val="00274794"/>
    <w:rsid w:val="002747ED"/>
    <w:rsid w:val="002753B7"/>
    <w:rsid w:val="002753E6"/>
    <w:rsid w:val="00276125"/>
    <w:rsid w:val="0027615B"/>
    <w:rsid w:val="00276EBF"/>
    <w:rsid w:val="002775BD"/>
    <w:rsid w:val="00277AEF"/>
    <w:rsid w:val="00277DAC"/>
    <w:rsid w:val="00280712"/>
    <w:rsid w:val="0028080C"/>
    <w:rsid w:val="00283880"/>
    <w:rsid w:val="00284ABE"/>
    <w:rsid w:val="002868B8"/>
    <w:rsid w:val="00287E3F"/>
    <w:rsid w:val="00291BC2"/>
    <w:rsid w:val="00293648"/>
    <w:rsid w:val="00293859"/>
    <w:rsid w:val="00293C19"/>
    <w:rsid w:val="00294670"/>
    <w:rsid w:val="00294E16"/>
    <w:rsid w:val="0029510C"/>
    <w:rsid w:val="002955D4"/>
    <w:rsid w:val="00295B4E"/>
    <w:rsid w:val="00295E20"/>
    <w:rsid w:val="002A0C34"/>
    <w:rsid w:val="002A2024"/>
    <w:rsid w:val="002A21DC"/>
    <w:rsid w:val="002A24D2"/>
    <w:rsid w:val="002A4304"/>
    <w:rsid w:val="002A526B"/>
    <w:rsid w:val="002A55F2"/>
    <w:rsid w:val="002A6B45"/>
    <w:rsid w:val="002A746C"/>
    <w:rsid w:val="002A7B54"/>
    <w:rsid w:val="002B0085"/>
    <w:rsid w:val="002B0423"/>
    <w:rsid w:val="002B0A72"/>
    <w:rsid w:val="002B0AEE"/>
    <w:rsid w:val="002B0D6F"/>
    <w:rsid w:val="002B3902"/>
    <w:rsid w:val="002B4BE8"/>
    <w:rsid w:val="002B63BE"/>
    <w:rsid w:val="002C0182"/>
    <w:rsid w:val="002C1503"/>
    <w:rsid w:val="002C1BF0"/>
    <w:rsid w:val="002C2C10"/>
    <w:rsid w:val="002C333C"/>
    <w:rsid w:val="002C347E"/>
    <w:rsid w:val="002C430D"/>
    <w:rsid w:val="002C5359"/>
    <w:rsid w:val="002C554A"/>
    <w:rsid w:val="002C65F7"/>
    <w:rsid w:val="002C66DC"/>
    <w:rsid w:val="002C6DE0"/>
    <w:rsid w:val="002D07AD"/>
    <w:rsid w:val="002D081C"/>
    <w:rsid w:val="002D18E7"/>
    <w:rsid w:val="002D3605"/>
    <w:rsid w:val="002D3A4C"/>
    <w:rsid w:val="002D3F0A"/>
    <w:rsid w:val="002D3FB4"/>
    <w:rsid w:val="002D417A"/>
    <w:rsid w:val="002D47E3"/>
    <w:rsid w:val="002D4DFA"/>
    <w:rsid w:val="002D53E3"/>
    <w:rsid w:val="002D5914"/>
    <w:rsid w:val="002D66F8"/>
    <w:rsid w:val="002D69F6"/>
    <w:rsid w:val="002E1092"/>
    <w:rsid w:val="002E1BAF"/>
    <w:rsid w:val="002E1C9D"/>
    <w:rsid w:val="002E4028"/>
    <w:rsid w:val="002E566B"/>
    <w:rsid w:val="002E5F15"/>
    <w:rsid w:val="002E5FB3"/>
    <w:rsid w:val="002E6198"/>
    <w:rsid w:val="002E7318"/>
    <w:rsid w:val="002E7AFF"/>
    <w:rsid w:val="002E7EB5"/>
    <w:rsid w:val="002F0103"/>
    <w:rsid w:val="002F0588"/>
    <w:rsid w:val="002F1EE3"/>
    <w:rsid w:val="002F2406"/>
    <w:rsid w:val="002F2EEA"/>
    <w:rsid w:val="002F3C9A"/>
    <w:rsid w:val="002F428A"/>
    <w:rsid w:val="002F481F"/>
    <w:rsid w:val="002F4B44"/>
    <w:rsid w:val="002F5921"/>
    <w:rsid w:val="002F6635"/>
    <w:rsid w:val="002F6E82"/>
    <w:rsid w:val="002F6ED4"/>
    <w:rsid w:val="00301425"/>
    <w:rsid w:val="003022EC"/>
    <w:rsid w:val="00302DF8"/>
    <w:rsid w:val="00302ED5"/>
    <w:rsid w:val="0030310F"/>
    <w:rsid w:val="0030388D"/>
    <w:rsid w:val="003044D0"/>
    <w:rsid w:val="003044F1"/>
    <w:rsid w:val="00304953"/>
    <w:rsid w:val="003056B8"/>
    <w:rsid w:val="0030615C"/>
    <w:rsid w:val="003070FE"/>
    <w:rsid w:val="00307553"/>
    <w:rsid w:val="00307590"/>
    <w:rsid w:val="00307CA7"/>
    <w:rsid w:val="00310E5F"/>
    <w:rsid w:val="003111E7"/>
    <w:rsid w:val="00311FE1"/>
    <w:rsid w:val="003127BD"/>
    <w:rsid w:val="00313590"/>
    <w:rsid w:val="00317765"/>
    <w:rsid w:val="00321406"/>
    <w:rsid w:val="00323DD0"/>
    <w:rsid w:val="00323DD6"/>
    <w:rsid w:val="00324AA2"/>
    <w:rsid w:val="00326755"/>
    <w:rsid w:val="00326E05"/>
    <w:rsid w:val="0033026B"/>
    <w:rsid w:val="003304B1"/>
    <w:rsid w:val="00330B35"/>
    <w:rsid w:val="003316E6"/>
    <w:rsid w:val="003318CC"/>
    <w:rsid w:val="003318D5"/>
    <w:rsid w:val="00332544"/>
    <w:rsid w:val="00332825"/>
    <w:rsid w:val="00332D99"/>
    <w:rsid w:val="003348DA"/>
    <w:rsid w:val="00334C85"/>
    <w:rsid w:val="00334F61"/>
    <w:rsid w:val="00335308"/>
    <w:rsid w:val="00335A61"/>
    <w:rsid w:val="00337F5A"/>
    <w:rsid w:val="0034011B"/>
    <w:rsid w:val="00340C38"/>
    <w:rsid w:val="00340CED"/>
    <w:rsid w:val="00340E37"/>
    <w:rsid w:val="0034160E"/>
    <w:rsid w:val="00343A3C"/>
    <w:rsid w:val="00343C22"/>
    <w:rsid w:val="00343CDD"/>
    <w:rsid w:val="00343FE4"/>
    <w:rsid w:val="003459CA"/>
    <w:rsid w:val="003463C0"/>
    <w:rsid w:val="00347902"/>
    <w:rsid w:val="00347EF5"/>
    <w:rsid w:val="003509D8"/>
    <w:rsid w:val="00351BAA"/>
    <w:rsid w:val="00351F29"/>
    <w:rsid w:val="0035200B"/>
    <w:rsid w:val="00352530"/>
    <w:rsid w:val="003525FC"/>
    <w:rsid w:val="003526E6"/>
    <w:rsid w:val="0035349E"/>
    <w:rsid w:val="00353DED"/>
    <w:rsid w:val="003549CA"/>
    <w:rsid w:val="00354E62"/>
    <w:rsid w:val="003554A6"/>
    <w:rsid w:val="003564DE"/>
    <w:rsid w:val="0035735B"/>
    <w:rsid w:val="00357ABF"/>
    <w:rsid w:val="00357B49"/>
    <w:rsid w:val="00357BB7"/>
    <w:rsid w:val="00361211"/>
    <w:rsid w:val="003618C3"/>
    <w:rsid w:val="0036246D"/>
    <w:rsid w:val="00364182"/>
    <w:rsid w:val="003642B8"/>
    <w:rsid w:val="003648DD"/>
    <w:rsid w:val="00365D3C"/>
    <w:rsid w:val="00366692"/>
    <w:rsid w:val="00367171"/>
    <w:rsid w:val="00367A54"/>
    <w:rsid w:val="0037113D"/>
    <w:rsid w:val="00372FEE"/>
    <w:rsid w:val="00374793"/>
    <w:rsid w:val="00374E92"/>
    <w:rsid w:val="00375FD7"/>
    <w:rsid w:val="003764EE"/>
    <w:rsid w:val="00376E06"/>
    <w:rsid w:val="00377202"/>
    <w:rsid w:val="00377593"/>
    <w:rsid w:val="003800D5"/>
    <w:rsid w:val="003802A8"/>
    <w:rsid w:val="0038075F"/>
    <w:rsid w:val="00380879"/>
    <w:rsid w:val="00383136"/>
    <w:rsid w:val="00384886"/>
    <w:rsid w:val="00384AC2"/>
    <w:rsid w:val="0038539F"/>
    <w:rsid w:val="00386EAC"/>
    <w:rsid w:val="0038768C"/>
    <w:rsid w:val="0039179E"/>
    <w:rsid w:val="003924E0"/>
    <w:rsid w:val="00392848"/>
    <w:rsid w:val="00392C7C"/>
    <w:rsid w:val="00393071"/>
    <w:rsid w:val="00393CEB"/>
    <w:rsid w:val="00393DA5"/>
    <w:rsid w:val="00396959"/>
    <w:rsid w:val="00396F9D"/>
    <w:rsid w:val="00397C0A"/>
    <w:rsid w:val="003A0546"/>
    <w:rsid w:val="003A2F83"/>
    <w:rsid w:val="003A3B93"/>
    <w:rsid w:val="003A44C5"/>
    <w:rsid w:val="003A5F7A"/>
    <w:rsid w:val="003A6168"/>
    <w:rsid w:val="003A6462"/>
    <w:rsid w:val="003A7200"/>
    <w:rsid w:val="003A729A"/>
    <w:rsid w:val="003B008C"/>
    <w:rsid w:val="003B062A"/>
    <w:rsid w:val="003B0DB3"/>
    <w:rsid w:val="003B158F"/>
    <w:rsid w:val="003B1E8A"/>
    <w:rsid w:val="003B2F8D"/>
    <w:rsid w:val="003B3E70"/>
    <w:rsid w:val="003B4B72"/>
    <w:rsid w:val="003B5064"/>
    <w:rsid w:val="003B51AB"/>
    <w:rsid w:val="003B5C4C"/>
    <w:rsid w:val="003C0078"/>
    <w:rsid w:val="003C0E2C"/>
    <w:rsid w:val="003C1834"/>
    <w:rsid w:val="003C2F14"/>
    <w:rsid w:val="003C2FD1"/>
    <w:rsid w:val="003C45D2"/>
    <w:rsid w:val="003C6331"/>
    <w:rsid w:val="003D0550"/>
    <w:rsid w:val="003D0665"/>
    <w:rsid w:val="003D06F5"/>
    <w:rsid w:val="003D0B05"/>
    <w:rsid w:val="003D0E42"/>
    <w:rsid w:val="003D1BFE"/>
    <w:rsid w:val="003D29A9"/>
    <w:rsid w:val="003D33D3"/>
    <w:rsid w:val="003D40A4"/>
    <w:rsid w:val="003D48F5"/>
    <w:rsid w:val="003D4FBD"/>
    <w:rsid w:val="003D5C42"/>
    <w:rsid w:val="003D6035"/>
    <w:rsid w:val="003D6621"/>
    <w:rsid w:val="003E04F2"/>
    <w:rsid w:val="003E0B06"/>
    <w:rsid w:val="003E0EE3"/>
    <w:rsid w:val="003E18DD"/>
    <w:rsid w:val="003E38AD"/>
    <w:rsid w:val="003E3DEA"/>
    <w:rsid w:val="003E3E32"/>
    <w:rsid w:val="003E4AF7"/>
    <w:rsid w:val="003E6C1C"/>
    <w:rsid w:val="003E78C6"/>
    <w:rsid w:val="003F0066"/>
    <w:rsid w:val="003F094A"/>
    <w:rsid w:val="003F1D67"/>
    <w:rsid w:val="003F20DB"/>
    <w:rsid w:val="003F23A7"/>
    <w:rsid w:val="003F26C3"/>
    <w:rsid w:val="003F307F"/>
    <w:rsid w:val="003F39DA"/>
    <w:rsid w:val="003F3B86"/>
    <w:rsid w:val="003F6740"/>
    <w:rsid w:val="003F69BB"/>
    <w:rsid w:val="003F6A49"/>
    <w:rsid w:val="003F6D2B"/>
    <w:rsid w:val="003F7463"/>
    <w:rsid w:val="003F7BAF"/>
    <w:rsid w:val="00400F78"/>
    <w:rsid w:val="004011E6"/>
    <w:rsid w:val="00401F2D"/>
    <w:rsid w:val="00402678"/>
    <w:rsid w:val="004032BC"/>
    <w:rsid w:val="0040406F"/>
    <w:rsid w:val="00404C3C"/>
    <w:rsid w:val="00404D28"/>
    <w:rsid w:val="004065DB"/>
    <w:rsid w:val="00406F48"/>
    <w:rsid w:val="0040793D"/>
    <w:rsid w:val="00410CF7"/>
    <w:rsid w:val="00410DF8"/>
    <w:rsid w:val="00411573"/>
    <w:rsid w:val="004115F3"/>
    <w:rsid w:val="00412770"/>
    <w:rsid w:val="004136A8"/>
    <w:rsid w:val="00413B22"/>
    <w:rsid w:val="00414B15"/>
    <w:rsid w:val="004154BF"/>
    <w:rsid w:val="004167F4"/>
    <w:rsid w:val="00416990"/>
    <w:rsid w:val="004172CC"/>
    <w:rsid w:val="004200DF"/>
    <w:rsid w:val="0042065F"/>
    <w:rsid w:val="00420D87"/>
    <w:rsid w:val="00422114"/>
    <w:rsid w:val="00422803"/>
    <w:rsid w:val="00423F39"/>
    <w:rsid w:val="0042444E"/>
    <w:rsid w:val="00427611"/>
    <w:rsid w:val="00431645"/>
    <w:rsid w:val="004317F1"/>
    <w:rsid w:val="004329F4"/>
    <w:rsid w:val="00432BA6"/>
    <w:rsid w:val="00432BD1"/>
    <w:rsid w:val="00432DE9"/>
    <w:rsid w:val="004334D8"/>
    <w:rsid w:val="00434899"/>
    <w:rsid w:val="004351E1"/>
    <w:rsid w:val="00437D88"/>
    <w:rsid w:val="004406FB"/>
    <w:rsid w:val="00441BCD"/>
    <w:rsid w:val="00442F6E"/>
    <w:rsid w:val="00443F50"/>
    <w:rsid w:val="0044616F"/>
    <w:rsid w:val="00447F0B"/>
    <w:rsid w:val="0045010C"/>
    <w:rsid w:val="00450862"/>
    <w:rsid w:val="004527C5"/>
    <w:rsid w:val="00453CC4"/>
    <w:rsid w:val="00454068"/>
    <w:rsid w:val="00454795"/>
    <w:rsid w:val="00455C88"/>
    <w:rsid w:val="00456865"/>
    <w:rsid w:val="0046086E"/>
    <w:rsid w:val="0046202C"/>
    <w:rsid w:val="004634B9"/>
    <w:rsid w:val="0046381D"/>
    <w:rsid w:val="0046439A"/>
    <w:rsid w:val="004644F3"/>
    <w:rsid w:val="00464693"/>
    <w:rsid w:val="00464D11"/>
    <w:rsid w:val="00465C73"/>
    <w:rsid w:val="00466387"/>
    <w:rsid w:val="00466847"/>
    <w:rsid w:val="00466E3A"/>
    <w:rsid w:val="00466E7A"/>
    <w:rsid w:val="00466EDF"/>
    <w:rsid w:val="00467135"/>
    <w:rsid w:val="00472E13"/>
    <w:rsid w:val="004751E0"/>
    <w:rsid w:val="004752AE"/>
    <w:rsid w:val="00475DFB"/>
    <w:rsid w:val="00480D4C"/>
    <w:rsid w:val="0048278E"/>
    <w:rsid w:val="004828F0"/>
    <w:rsid w:val="00482E41"/>
    <w:rsid w:val="00485EB0"/>
    <w:rsid w:val="00486703"/>
    <w:rsid w:val="00486763"/>
    <w:rsid w:val="00486CC7"/>
    <w:rsid w:val="004876F4"/>
    <w:rsid w:val="00490A26"/>
    <w:rsid w:val="0049100F"/>
    <w:rsid w:val="004925EE"/>
    <w:rsid w:val="00492979"/>
    <w:rsid w:val="0049399C"/>
    <w:rsid w:val="004942EA"/>
    <w:rsid w:val="00495074"/>
    <w:rsid w:val="00495465"/>
    <w:rsid w:val="0049675A"/>
    <w:rsid w:val="00496B57"/>
    <w:rsid w:val="004973C4"/>
    <w:rsid w:val="004A03AA"/>
    <w:rsid w:val="004A064E"/>
    <w:rsid w:val="004A094F"/>
    <w:rsid w:val="004A3DC2"/>
    <w:rsid w:val="004A4585"/>
    <w:rsid w:val="004A489F"/>
    <w:rsid w:val="004A5207"/>
    <w:rsid w:val="004A5DD7"/>
    <w:rsid w:val="004A6248"/>
    <w:rsid w:val="004A6667"/>
    <w:rsid w:val="004A67AB"/>
    <w:rsid w:val="004A6C0F"/>
    <w:rsid w:val="004A7612"/>
    <w:rsid w:val="004B0450"/>
    <w:rsid w:val="004B1528"/>
    <w:rsid w:val="004B21B9"/>
    <w:rsid w:val="004B22C6"/>
    <w:rsid w:val="004B3A9C"/>
    <w:rsid w:val="004B3EA7"/>
    <w:rsid w:val="004B477D"/>
    <w:rsid w:val="004B520C"/>
    <w:rsid w:val="004B54A8"/>
    <w:rsid w:val="004B5E86"/>
    <w:rsid w:val="004B6C77"/>
    <w:rsid w:val="004B7405"/>
    <w:rsid w:val="004B7686"/>
    <w:rsid w:val="004C1124"/>
    <w:rsid w:val="004C1641"/>
    <w:rsid w:val="004C3E68"/>
    <w:rsid w:val="004C3E7B"/>
    <w:rsid w:val="004C4C8A"/>
    <w:rsid w:val="004C699D"/>
    <w:rsid w:val="004C6EF5"/>
    <w:rsid w:val="004D016A"/>
    <w:rsid w:val="004D0687"/>
    <w:rsid w:val="004D11A8"/>
    <w:rsid w:val="004D11AB"/>
    <w:rsid w:val="004D127E"/>
    <w:rsid w:val="004D14BF"/>
    <w:rsid w:val="004D15C4"/>
    <w:rsid w:val="004D1AFE"/>
    <w:rsid w:val="004D4A70"/>
    <w:rsid w:val="004D4CFD"/>
    <w:rsid w:val="004D5135"/>
    <w:rsid w:val="004D6CE0"/>
    <w:rsid w:val="004E0CE3"/>
    <w:rsid w:val="004E1960"/>
    <w:rsid w:val="004E1BE9"/>
    <w:rsid w:val="004E1F64"/>
    <w:rsid w:val="004E2016"/>
    <w:rsid w:val="004E355B"/>
    <w:rsid w:val="004E5607"/>
    <w:rsid w:val="004E5FB5"/>
    <w:rsid w:val="004E77BC"/>
    <w:rsid w:val="004E7D6E"/>
    <w:rsid w:val="004F0751"/>
    <w:rsid w:val="004F0926"/>
    <w:rsid w:val="004F0EE1"/>
    <w:rsid w:val="004F132E"/>
    <w:rsid w:val="004F14B3"/>
    <w:rsid w:val="004F1E15"/>
    <w:rsid w:val="004F2FBA"/>
    <w:rsid w:val="004F378C"/>
    <w:rsid w:val="004F3BF7"/>
    <w:rsid w:val="004F4DA2"/>
    <w:rsid w:val="004F4E5F"/>
    <w:rsid w:val="004F573E"/>
    <w:rsid w:val="004F663C"/>
    <w:rsid w:val="004F671E"/>
    <w:rsid w:val="004F79BA"/>
    <w:rsid w:val="0050014D"/>
    <w:rsid w:val="00500736"/>
    <w:rsid w:val="00500869"/>
    <w:rsid w:val="005013BB"/>
    <w:rsid w:val="00502DEB"/>
    <w:rsid w:val="005037E9"/>
    <w:rsid w:val="00503B60"/>
    <w:rsid w:val="00503C04"/>
    <w:rsid w:val="0050468B"/>
    <w:rsid w:val="00506777"/>
    <w:rsid w:val="00506979"/>
    <w:rsid w:val="00506BA2"/>
    <w:rsid w:val="00507594"/>
    <w:rsid w:val="00510BCA"/>
    <w:rsid w:val="00511733"/>
    <w:rsid w:val="0051246E"/>
    <w:rsid w:val="00513555"/>
    <w:rsid w:val="00513F37"/>
    <w:rsid w:val="00515CC1"/>
    <w:rsid w:val="00517BDC"/>
    <w:rsid w:val="00521849"/>
    <w:rsid w:val="00522952"/>
    <w:rsid w:val="00522B17"/>
    <w:rsid w:val="005235E3"/>
    <w:rsid w:val="00523C43"/>
    <w:rsid w:val="00523C62"/>
    <w:rsid w:val="005274A8"/>
    <w:rsid w:val="00530151"/>
    <w:rsid w:val="005304D7"/>
    <w:rsid w:val="005309C9"/>
    <w:rsid w:val="005312C6"/>
    <w:rsid w:val="005319D8"/>
    <w:rsid w:val="00531E4A"/>
    <w:rsid w:val="00532339"/>
    <w:rsid w:val="00532F34"/>
    <w:rsid w:val="00533706"/>
    <w:rsid w:val="00534406"/>
    <w:rsid w:val="00534E09"/>
    <w:rsid w:val="00535A83"/>
    <w:rsid w:val="00535C47"/>
    <w:rsid w:val="00535F47"/>
    <w:rsid w:val="00536342"/>
    <w:rsid w:val="005376BF"/>
    <w:rsid w:val="00540301"/>
    <w:rsid w:val="00540519"/>
    <w:rsid w:val="0054178F"/>
    <w:rsid w:val="005422C0"/>
    <w:rsid w:val="0054464D"/>
    <w:rsid w:val="00545563"/>
    <w:rsid w:val="0054755B"/>
    <w:rsid w:val="00547707"/>
    <w:rsid w:val="00550E7A"/>
    <w:rsid w:val="005516C6"/>
    <w:rsid w:val="0055181D"/>
    <w:rsid w:val="00555FE2"/>
    <w:rsid w:val="005560C4"/>
    <w:rsid w:val="0055775A"/>
    <w:rsid w:val="00560566"/>
    <w:rsid w:val="00561028"/>
    <w:rsid w:val="00561058"/>
    <w:rsid w:val="0056202B"/>
    <w:rsid w:val="005624C4"/>
    <w:rsid w:val="00563201"/>
    <w:rsid w:val="00564CC7"/>
    <w:rsid w:val="0056546A"/>
    <w:rsid w:val="005659E3"/>
    <w:rsid w:val="005660D4"/>
    <w:rsid w:val="005661F3"/>
    <w:rsid w:val="0056637A"/>
    <w:rsid w:val="0056721B"/>
    <w:rsid w:val="00567487"/>
    <w:rsid w:val="00567D31"/>
    <w:rsid w:val="00570720"/>
    <w:rsid w:val="00570A93"/>
    <w:rsid w:val="00570C03"/>
    <w:rsid w:val="00570DEC"/>
    <w:rsid w:val="005711F0"/>
    <w:rsid w:val="005715C3"/>
    <w:rsid w:val="00571B2C"/>
    <w:rsid w:val="00571CAE"/>
    <w:rsid w:val="00572098"/>
    <w:rsid w:val="0057509B"/>
    <w:rsid w:val="00575657"/>
    <w:rsid w:val="0057589B"/>
    <w:rsid w:val="00576DD6"/>
    <w:rsid w:val="00577A69"/>
    <w:rsid w:val="00577CD1"/>
    <w:rsid w:val="00580BD9"/>
    <w:rsid w:val="00580D59"/>
    <w:rsid w:val="0058128D"/>
    <w:rsid w:val="0058132D"/>
    <w:rsid w:val="005816D3"/>
    <w:rsid w:val="005825A8"/>
    <w:rsid w:val="00582D0B"/>
    <w:rsid w:val="005839A0"/>
    <w:rsid w:val="00584390"/>
    <w:rsid w:val="00584EB3"/>
    <w:rsid w:val="00584EDD"/>
    <w:rsid w:val="0058543D"/>
    <w:rsid w:val="00586AC2"/>
    <w:rsid w:val="00587E47"/>
    <w:rsid w:val="00590352"/>
    <w:rsid w:val="00591759"/>
    <w:rsid w:val="00592312"/>
    <w:rsid w:val="0059490F"/>
    <w:rsid w:val="005957A5"/>
    <w:rsid w:val="005961BE"/>
    <w:rsid w:val="005A1F36"/>
    <w:rsid w:val="005A28AE"/>
    <w:rsid w:val="005A3274"/>
    <w:rsid w:val="005A3282"/>
    <w:rsid w:val="005A371D"/>
    <w:rsid w:val="005A4411"/>
    <w:rsid w:val="005A44C7"/>
    <w:rsid w:val="005A4520"/>
    <w:rsid w:val="005A4C14"/>
    <w:rsid w:val="005A5C3C"/>
    <w:rsid w:val="005B0AD1"/>
    <w:rsid w:val="005B11E4"/>
    <w:rsid w:val="005B143C"/>
    <w:rsid w:val="005B14DF"/>
    <w:rsid w:val="005B1668"/>
    <w:rsid w:val="005B1BF0"/>
    <w:rsid w:val="005B463B"/>
    <w:rsid w:val="005B61A3"/>
    <w:rsid w:val="005B63EF"/>
    <w:rsid w:val="005B664B"/>
    <w:rsid w:val="005B66C6"/>
    <w:rsid w:val="005B7DD5"/>
    <w:rsid w:val="005C1ABD"/>
    <w:rsid w:val="005C1BBF"/>
    <w:rsid w:val="005C1FB1"/>
    <w:rsid w:val="005C2CE3"/>
    <w:rsid w:val="005C2DFC"/>
    <w:rsid w:val="005C4E30"/>
    <w:rsid w:val="005C5CFD"/>
    <w:rsid w:val="005C7C6A"/>
    <w:rsid w:val="005D0187"/>
    <w:rsid w:val="005D0BB6"/>
    <w:rsid w:val="005D0CDC"/>
    <w:rsid w:val="005D15E4"/>
    <w:rsid w:val="005D1BC5"/>
    <w:rsid w:val="005D3BA4"/>
    <w:rsid w:val="005D3CD2"/>
    <w:rsid w:val="005D6E74"/>
    <w:rsid w:val="005D7A1F"/>
    <w:rsid w:val="005E2AAC"/>
    <w:rsid w:val="005E3E3C"/>
    <w:rsid w:val="005E3F87"/>
    <w:rsid w:val="005E4699"/>
    <w:rsid w:val="005E483E"/>
    <w:rsid w:val="005E518F"/>
    <w:rsid w:val="005E5B5C"/>
    <w:rsid w:val="005E686B"/>
    <w:rsid w:val="005F0AEE"/>
    <w:rsid w:val="005F2346"/>
    <w:rsid w:val="005F440B"/>
    <w:rsid w:val="005F451F"/>
    <w:rsid w:val="005F4BA3"/>
    <w:rsid w:val="005F71E1"/>
    <w:rsid w:val="006029F6"/>
    <w:rsid w:val="00603146"/>
    <w:rsid w:val="00603B88"/>
    <w:rsid w:val="00603FA8"/>
    <w:rsid w:val="0060534A"/>
    <w:rsid w:val="0060571A"/>
    <w:rsid w:val="00605987"/>
    <w:rsid w:val="006059F5"/>
    <w:rsid w:val="00606248"/>
    <w:rsid w:val="006068C3"/>
    <w:rsid w:val="00607366"/>
    <w:rsid w:val="00607579"/>
    <w:rsid w:val="00607704"/>
    <w:rsid w:val="00610844"/>
    <w:rsid w:val="00611CC2"/>
    <w:rsid w:val="0061227B"/>
    <w:rsid w:val="00613199"/>
    <w:rsid w:val="0061356A"/>
    <w:rsid w:val="00614260"/>
    <w:rsid w:val="00617BFB"/>
    <w:rsid w:val="00617C7C"/>
    <w:rsid w:val="00617D36"/>
    <w:rsid w:val="006205E1"/>
    <w:rsid w:val="006213E4"/>
    <w:rsid w:val="00621526"/>
    <w:rsid w:val="0062211E"/>
    <w:rsid w:val="00622218"/>
    <w:rsid w:val="0062408B"/>
    <w:rsid w:val="00625243"/>
    <w:rsid w:val="00625CEF"/>
    <w:rsid w:val="006263FB"/>
    <w:rsid w:val="00626766"/>
    <w:rsid w:val="00626DA4"/>
    <w:rsid w:val="0062772D"/>
    <w:rsid w:val="00627C7B"/>
    <w:rsid w:val="0063004F"/>
    <w:rsid w:val="0063048D"/>
    <w:rsid w:val="006325AA"/>
    <w:rsid w:val="00633163"/>
    <w:rsid w:val="00633B26"/>
    <w:rsid w:val="00634DBF"/>
    <w:rsid w:val="006356CD"/>
    <w:rsid w:val="00635DD5"/>
    <w:rsid w:val="0063617D"/>
    <w:rsid w:val="00636596"/>
    <w:rsid w:val="0063690A"/>
    <w:rsid w:val="00637DD8"/>
    <w:rsid w:val="006419A7"/>
    <w:rsid w:val="006429CF"/>
    <w:rsid w:val="0064423D"/>
    <w:rsid w:val="006449E2"/>
    <w:rsid w:val="00644CE8"/>
    <w:rsid w:val="00644EF5"/>
    <w:rsid w:val="006460C2"/>
    <w:rsid w:val="00646CA4"/>
    <w:rsid w:val="006475D9"/>
    <w:rsid w:val="006501B9"/>
    <w:rsid w:val="00650874"/>
    <w:rsid w:val="006510DB"/>
    <w:rsid w:val="00652EB9"/>
    <w:rsid w:val="006532B9"/>
    <w:rsid w:val="006547B1"/>
    <w:rsid w:val="006550C7"/>
    <w:rsid w:val="0065511C"/>
    <w:rsid w:val="00656640"/>
    <w:rsid w:val="006566DB"/>
    <w:rsid w:val="00656E5C"/>
    <w:rsid w:val="00657B6D"/>
    <w:rsid w:val="00660026"/>
    <w:rsid w:val="00660C39"/>
    <w:rsid w:val="00662228"/>
    <w:rsid w:val="00662232"/>
    <w:rsid w:val="006628B2"/>
    <w:rsid w:val="00662F7E"/>
    <w:rsid w:val="006642F1"/>
    <w:rsid w:val="006643D1"/>
    <w:rsid w:val="00664709"/>
    <w:rsid w:val="00665B26"/>
    <w:rsid w:val="00666EDF"/>
    <w:rsid w:val="0067034A"/>
    <w:rsid w:val="00670685"/>
    <w:rsid w:val="00670BE8"/>
    <w:rsid w:val="006716FF"/>
    <w:rsid w:val="0067324C"/>
    <w:rsid w:val="006739E4"/>
    <w:rsid w:val="00673E54"/>
    <w:rsid w:val="006779AA"/>
    <w:rsid w:val="00680830"/>
    <w:rsid w:val="0068130D"/>
    <w:rsid w:val="00681C32"/>
    <w:rsid w:val="0068326E"/>
    <w:rsid w:val="00683846"/>
    <w:rsid w:val="00683E3F"/>
    <w:rsid w:val="00685703"/>
    <w:rsid w:val="00685BD1"/>
    <w:rsid w:val="00686C0E"/>
    <w:rsid w:val="00687884"/>
    <w:rsid w:val="0069218B"/>
    <w:rsid w:val="006930D9"/>
    <w:rsid w:val="0069347E"/>
    <w:rsid w:val="00693605"/>
    <w:rsid w:val="00693A5C"/>
    <w:rsid w:val="00694A54"/>
    <w:rsid w:val="00695A06"/>
    <w:rsid w:val="00696014"/>
    <w:rsid w:val="006962FF"/>
    <w:rsid w:val="00696A55"/>
    <w:rsid w:val="00696ECE"/>
    <w:rsid w:val="006976CD"/>
    <w:rsid w:val="00697D7D"/>
    <w:rsid w:val="00697F85"/>
    <w:rsid w:val="006A180D"/>
    <w:rsid w:val="006A302C"/>
    <w:rsid w:val="006A33B2"/>
    <w:rsid w:val="006A413E"/>
    <w:rsid w:val="006A5136"/>
    <w:rsid w:val="006A524B"/>
    <w:rsid w:val="006A5A4E"/>
    <w:rsid w:val="006A6127"/>
    <w:rsid w:val="006A6181"/>
    <w:rsid w:val="006A6929"/>
    <w:rsid w:val="006A7CA2"/>
    <w:rsid w:val="006B3084"/>
    <w:rsid w:val="006B35D2"/>
    <w:rsid w:val="006B4B84"/>
    <w:rsid w:val="006B4F59"/>
    <w:rsid w:val="006B601F"/>
    <w:rsid w:val="006B6BD2"/>
    <w:rsid w:val="006B768C"/>
    <w:rsid w:val="006B7D25"/>
    <w:rsid w:val="006C0AE1"/>
    <w:rsid w:val="006C0B30"/>
    <w:rsid w:val="006C1282"/>
    <w:rsid w:val="006C1870"/>
    <w:rsid w:val="006C2051"/>
    <w:rsid w:val="006C260A"/>
    <w:rsid w:val="006C2A51"/>
    <w:rsid w:val="006C346C"/>
    <w:rsid w:val="006C455C"/>
    <w:rsid w:val="006C45DE"/>
    <w:rsid w:val="006C552C"/>
    <w:rsid w:val="006C6811"/>
    <w:rsid w:val="006D1717"/>
    <w:rsid w:val="006D1EA9"/>
    <w:rsid w:val="006D3C62"/>
    <w:rsid w:val="006D455C"/>
    <w:rsid w:val="006D537A"/>
    <w:rsid w:val="006D5DB7"/>
    <w:rsid w:val="006D60A2"/>
    <w:rsid w:val="006D688C"/>
    <w:rsid w:val="006D71DD"/>
    <w:rsid w:val="006D7740"/>
    <w:rsid w:val="006D7B54"/>
    <w:rsid w:val="006D7FDC"/>
    <w:rsid w:val="006E2E19"/>
    <w:rsid w:val="006E36A2"/>
    <w:rsid w:val="006E3720"/>
    <w:rsid w:val="006E3953"/>
    <w:rsid w:val="006E4BBB"/>
    <w:rsid w:val="006E4C2E"/>
    <w:rsid w:val="006E4D8E"/>
    <w:rsid w:val="006E516C"/>
    <w:rsid w:val="006E57A1"/>
    <w:rsid w:val="006E6263"/>
    <w:rsid w:val="006E6CA6"/>
    <w:rsid w:val="006E7245"/>
    <w:rsid w:val="006E797D"/>
    <w:rsid w:val="006E7B4C"/>
    <w:rsid w:val="006E7D5D"/>
    <w:rsid w:val="006F0983"/>
    <w:rsid w:val="006F0A29"/>
    <w:rsid w:val="006F115C"/>
    <w:rsid w:val="006F2879"/>
    <w:rsid w:val="006F4A80"/>
    <w:rsid w:val="006F5676"/>
    <w:rsid w:val="006F5952"/>
    <w:rsid w:val="006F59A5"/>
    <w:rsid w:val="006F5F0A"/>
    <w:rsid w:val="006F64C1"/>
    <w:rsid w:val="006F6AFE"/>
    <w:rsid w:val="006F721C"/>
    <w:rsid w:val="006F7322"/>
    <w:rsid w:val="006F73B7"/>
    <w:rsid w:val="006F7634"/>
    <w:rsid w:val="007001AD"/>
    <w:rsid w:val="00701A53"/>
    <w:rsid w:val="00701C43"/>
    <w:rsid w:val="00702168"/>
    <w:rsid w:val="00702B49"/>
    <w:rsid w:val="007038CE"/>
    <w:rsid w:val="007047B3"/>
    <w:rsid w:val="00704B87"/>
    <w:rsid w:val="00707E2E"/>
    <w:rsid w:val="00710C53"/>
    <w:rsid w:val="00712869"/>
    <w:rsid w:val="00712AEC"/>
    <w:rsid w:val="007133DC"/>
    <w:rsid w:val="007139DE"/>
    <w:rsid w:val="0071439D"/>
    <w:rsid w:val="00716B04"/>
    <w:rsid w:val="00720555"/>
    <w:rsid w:val="007210A5"/>
    <w:rsid w:val="0072197A"/>
    <w:rsid w:val="007231E7"/>
    <w:rsid w:val="0072401F"/>
    <w:rsid w:val="00724A01"/>
    <w:rsid w:val="00725993"/>
    <w:rsid w:val="00725FCC"/>
    <w:rsid w:val="00725FEB"/>
    <w:rsid w:val="00726066"/>
    <w:rsid w:val="007262F4"/>
    <w:rsid w:val="00726A77"/>
    <w:rsid w:val="007272D3"/>
    <w:rsid w:val="0072779C"/>
    <w:rsid w:val="00727E67"/>
    <w:rsid w:val="00730506"/>
    <w:rsid w:val="00730756"/>
    <w:rsid w:val="00730A2B"/>
    <w:rsid w:val="00730FBF"/>
    <w:rsid w:val="00732A33"/>
    <w:rsid w:val="00733B4B"/>
    <w:rsid w:val="007340DD"/>
    <w:rsid w:val="007342B4"/>
    <w:rsid w:val="0073665E"/>
    <w:rsid w:val="007369B3"/>
    <w:rsid w:val="00736DF1"/>
    <w:rsid w:val="00736FB6"/>
    <w:rsid w:val="007404C0"/>
    <w:rsid w:val="00741AB1"/>
    <w:rsid w:val="00742EB1"/>
    <w:rsid w:val="0074399D"/>
    <w:rsid w:val="00744791"/>
    <w:rsid w:val="00745754"/>
    <w:rsid w:val="00745E06"/>
    <w:rsid w:val="00745E3D"/>
    <w:rsid w:val="00746544"/>
    <w:rsid w:val="007502DA"/>
    <w:rsid w:val="007511C7"/>
    <w:rsid w:val="00751908"/>
    <w:rsid w:val="00751ECE"/>
    <w:rsid w:val="00753BA7"/>
    <w:rsid w:val="00753D2E"/>
    <w:rsid w:val="007543F8"/>
    <w:rsid w:val="00754820"/>
    <w:rsid w:val="007552AD"/>
    <w:rsid w:val="00756ED4"/>
    <w:rsid w:val="00757DCC"/>
    <w:rsid w:val="00761E90"/>
    <w:rsid w:val="007627FE"/>
    <w:rsid w:val="00762AE7"/>
    <w:rsid w:val="00762B12"/>
    <w:rsid w:val="00762DC5"/>
    <w:rsid w:val="007636B4"/>
    <w:rsid w:val="00763902"/>
    <w:rsid w:val="00763DAD"/>
    <w:rsid w:val="00764D62"/>
    <w:rsid w:val="0076536D"/>
    <w:rsid w:val="00765724"/>
    <w:rsid w:val="007659A7"/>
    <w:rsid w:val="00765AD7"/>
    <w:rsid w:val="00767A45"/>
    <w:rsid w:val="0077136D"/>
    <w:rsid w:val="007718AA"/>
    <w:rsid w:val="00771DD3"/>
    <w:rsid w:val="007720B4"/>
    <w:rsid w:val="00773581"/>
    <w:rsid w:val="00773AAC"/>
    <w:rsid w:val="00774FC0"/>
    <w:rsid w:val="00780451"/>
    <w:rsid w:val="007811B2"/>
    <w:rsid w:val="007812B2"/>
    <w:rsid w:val="00781D9D"/>
    <w:rsid w:val="007840E0"/>
    <w:rsid w:val="0078447E"/>
    <w:rsid w:val="00785844"/>
    <w:rsid w:val="007859AD"/>
    <w:rsid w:val="00786602"/>
    <w:rsid w:val="00786762"/>
    <w:rsid w:val="00786FCA"/>
    <w:rsid w:val="007878E9"/>
    <w:rsid w:val="00787925"/>
    <w:rsid w:val="0078799A"/>
    <w:rsid w:val="007879F1"/>
    <w:rsid w:val="0079044E"/>
    <w:rsid w:val="00790A1D"/>
    <w:rsid w:val="00790F3E"/>
    <w:rsid w:val="00791A66"/>
    <w:rsid w:val="00791A72"/>
    <w:rsid w:val="00792B71"/>
    <w:rsid w:val="00793271"/>
    <w:rsid w:val="007932B1"/>
    <w:rsid w:val="007940F4"/>
    <w:rsid w:val="0079444F"/>
    <w:rsid w:val="00794728"/>
    <w:rsid w:val="00794A00"/>
    <w:rsid w:val="007952BE"/>
    <w:rsid w:val="007962CB"/>
    <w:rsid w:val="007972F0"/>
    <w:rsid w:val="007A0386"/>
    <w:rsid w:val="007A1FF1"/>
    <w:rsid w:val="007A22BC"/>
    <w:rsid w:val="007A283C"/>
    <w:rsid w:val="007B0135"/>
    <w:rsid w:val="007B0B74"/>
    <w:rsid w:val="007B1057"/>
    <w:rsid w:val="007B1729"/>
    <w:rsid w:val="007B1B3C"/>
    <w:rsid w:val="007B1BF5"/>
    <w:rsid w:val="007B1EEC"/>
    <w:rsid w:val="007B3FB4"/>
    <w:rsid w:val="007B4C4B"/>
    <w:rsid w:val="007B4FF5"/>
    <w:rsid w:val="007B5FB2"/>
    <w:rsid w:val="007B6846"/>
    <w:rsid w:val="007B7F08"/>
    <w:rsid w:val="007C14A5"/>
    <w:rsid w:val="007C1B44"/>
    <w:rsid w:val="007C1D11"/>
    <w:rsid w:val="007C1E28"/>
    <w:rsid w:val="007C3229"/>
    <w:rsid w:val="007C3707"/>
    <w:rsid w:val="007C3AC7"/>
    <w:rsid w:val="007C3CCC"/>
    <w:rsid w:val="007C3EC4"/>
    <w:rsid w:val="007C44DD"/>
    <w:rsid w:val="007C507C"/>
    <w:rsid w:val="007C5761"/>
    <w:rsid w:val="007C5B17"/>
    <w:rsid w:val="007C5B3B"/>
    <w:rsid w:val="007C5BB4"/>
    <w:rsid w:val="007C7E45"/>
    <w:rsid w:val="007C7FA1"/>
    <w:rsid w:val="007D1BCB"/>
    <w:rsid w:val="007D386F"/>
    <w:rsid w:val="007D3D8D"/>
    <w:rsid w:val="007D508E"/>
    <w:rsid w:val="007D53A5"/>
    <w:rsid w:val="007D577F"/>
    <w:rsid w:val="007D5B12"/>
    <w:rsid w:val="007D6715"/>
    <w:rsid w:val="007D6736"/>
    <w:rsid w:val="007D7C11"/>
    <w:rsid w:val="007D7C42"/>
    <w:rsid w:val="007E0ED9"/>
    <w:rsid w:val="007E1956"/>
    <w:rsid w:val="007E1E16"/>
    <w:rsid w:val="007E397C"/>
    <w:rsid w:val="007E3F6B"/>
    <w:rsid w:val="007E43CD"/>
    <w:rsid w:val="007E4731"/>
    <w:rsid w:val="007E4750"/>
    <w:rsid w:val="007E56C3"/>
    <w:rsid w:val="007E62A2"/>
    <w:rsid w:val="007E6398"/>
    <w:rsid w:val="007E6591"/>
    <w:rsid w:val="007E71B6"/>
    <w:rsid w:val="007E7404"/>
    <w:rsid w:val="007E7C34"/>
    <w:rsid w:val="007F07BF"/>
    <w:rsid w:val="007F22D1"/>
    <w:rsid w:val="007F26B4"/>
    <w:rsid w:val="007F31A8"/>
    <w:rsid w:val="007F3ADB"/>
    <w:rsid w:val="007F54B6"/>
    <w:rsid w:val="007F7BCE"/>
    <w:rsid w:val="007F7F36"/>
    <w:rsid w:val="008002D7"/>
    <w:rsid w:val="00800BAB"/>
    <w:rsid w:val="0080139C"/>
    <w:rsid w:val="008014B4"/>
    <w:rsid w:val="00801809"/>
    <w:rsid w:val="008031CE"/>
    <w:rsid w:val="00804A2D"/>
    <w:rsid w:val="00804BFA"/>
    <w:rsid w:val="00805EE3"/>
    <w:rsid w:val="0080621A"/>
    <w:rsid w:val="00806DEA"/>
    <w:rsid w:val="00811A02"/>
    <w:rsid w:val="00811F03"/>
    <w:rsid w:val="0081328F"/>
    <w:rsid w:val="00815264"/>
    <w:rsid w:val="008161C0"/>
    <w:rsid w:val="0081715E"/>
    <w:rsid w:val="00820C77"/>
    <w:rsid w:val="00820CD2"/>
    <w:rsid w:val="00822DF9"/>
    <w:rsid w:val="008231DC"/>
    <w:rsid w:val="008231F7"/>
    <w:rsid w:val="00823242"/>
    <w:rsid w:val="0082352B"/>
    <w:rsid w:val="0082354D"/>
    <w:rsid w:val="00823EBC"/>
    <w:rsid w:val="008252CB"/>
    <w:rsid w:val="008252D2"/>
    <w:rsid w:val="008255A2"/>
    <w:rsid w:val="00825872"/>
    <w:rsid w:val="0082628F"/>
    <w:rsid w:val="008263A1"/>
    <w:rsid w:val="00826527"/>
    <w:rsid w:val="00826F83"/>
    <w:rsid w:val="008271D4"/>
    <w:rsid w:val="00832135"/>
    <w:rsid w:val="00832151"/>
    <w:rsid w:val="00832C31"/>
    <w:rsid w:val="00834006"/>
    <w:rsid w:val="008343B9"/>
    <w:rsid w:val="00836AEC"/>
    <w:rsid w:val="00837129"/>
    <w:rsid w:val="008372DB"/>
    <w:rsid w:val="008373E8"/>
    <w:rsid w:val="008406CF"/>
    <w:rsid w:val="00840AC9"/>
    <w:rsid w:val="008413AC"/>
    <w:rsid w:val="00841A63"/>
    <w:rsid w:val="0084272A"/>
    <w:rsid w:val="00842AF6"/>
    <w:rsid w:val="00842B69"/>
    <w:rsid w:val="00844454"/>
    <w:rsid w:val="00844CCE"/>
    <w:rsid w:val="008464DD"/>
    <w:rsid w:val="0084686B"/>
    <w:rsid w:val="008479A6"/>
    <w:rsid w:val="00847C50"/>
    <w:rsid w:val="00851C7B"/>
    <w:rsid w:val="0085391A"/>
    <w:rsid w:val="00853A45"/>
    <w:rsid w:val="0085565E"/>
    <w:rsid w:val="00855674"/>
    <w:rsid w:val="00855C25"/>
    <w:rsid w:val="00857A79"/>
    <w:rsid w:val="0086077D"/>
    <w:rsid w:val="0086137E"/>
    <w:rsid w:val="00861519"/>
    <w:rsid w:val="0086532A"/>
    <w:rsid w:val="00865D60"/>
    <w:rsid w:val="00866E97"/>
    <w:rsid w:val="00867528"/>
    <w:rsid w:val="00867B94"/>
    <w:rsid w:val="00871768"/>
    <w:rsid w:val="00871BDF"/>
    <w:rsid w:val="00871E9D"/>
    <w:rsid w:val="008727EE"/>
    <w:rsid w:val="0087327C"/>
    <w:rsid w:val="0087352D"/>
    <w:rsid w:val="00873994"/>
    <w:rsid w:val="00874228"/>
    <w:rsid w:val="008749A0"/>
    <w:rsid w:val="00875D5D"/>
    <w:rsid w:val="00880430"/>
    <w:rsid w:val="008807F7"/>
    <w:rsid w:val="00880FFE"/>
    <w:rsid w:val="008828FD"/>
    <w:rsid w:val="00882DBB"/>
    <w:rsid w:val="00882EA7"/>
    <w:rsid w:val="00883038"/>
    <w:rsid w:val="008851D1"/>
    <w:rsid w:val="0088614D"/>
    <w:rsid w:val="00886985"/>
    <w:rsid w:val="008869CF"/>
    <w:rsid w:val="00886F30"/>
    <w:rsid w:val="00887A6A"/>
    <w:rsid w:val="00892C7D"/>
    <w:rsid w:val="00892F2C"/>
    <w:rsid w:val="00893434"/>
    <w:rsid w:val="00893AF7"/>
    <w:rsid w:val="00894880"/>
    <w:rsid w:val="00895215"/>
    <w:rsid w:val="00895842"/>
    <w:rsid w:val="00895F80"/>
    <w:rsid w:val="008960DC"/>
    <w:rsid w:val="00896504"/>
    <w:rsid w:val="00897E82"/>
    <w:rsid w:val="008A1B90"/>
    <w:rsid w:val="008A3380"/>
    <w:rsid w:val="008A33B3"/>
    <w:rsid w:val="008A4164"/>
    <w:rsid w:val="008A416B"/>
    <w:rsid w:val="008A4DD9"/>
    <w:rsid w:val="008A58EA"/>
    <w:rsid w:val="008A5CFD"/>
    <w:rsid w:val="008A5FDB"/>
    <w:rsid w:val="008A6D5C"/>
    <w:rsid w:val="008B1BC0"/>
    <w:rsid w:val="008B41CD"/>
    <w:rsid w:val="008B455B"/>
    <w:rsid w:val="008B4DDE"/>
    <w:rsid w:val="008B4FAB"/>
    <w:rsid w:val="008B53F4"/>
    <w:rsid w:val="008B575F"/>
    <w:rsid w:val="008B632D"/>
    <w:rsid w:val="008B644B"/>
    <w:rsid w:val="008B663E"/>
    <w:rsid w:val="008B6A98"/>
    <w:rsid w:val="008B77FF"/>
    <w:rsid w:val="008C0AE6"/>
    <w:rsid w:val="008C0C09"/>
    <w:rsid w:val="008C1437"/>
    <w:rsid w:val="008C1DF6"/>
    <w:rsid w:val="008C212B"/>
    <w:rsid w:val="008C2441"/>
    <w:rsid w:val="008C394F"/>
    <w:rsid w:val="008C4401"/>
    <w:rsid w:val="008C4F91"/>
    <w:rsid w:val="008C6A2A"/>
    <w:rsid w:val="008C715C"/>
    <w:rsid w:val="008C7C84"/>
    <w:rsid w:val="008C7C8F"/>
    <w:rsid w:val="008C7CDB"/>
    <w:rsid w:val="008C7D17"/>
    <w:rsid w:val="008C7FC1"/>
    <w:rsid w:val="008D02BE"/>
    <w:rsid w:val="008D174F"/>
    <w:rsid w:val="008D1C13"/>
    <w:rsid w:val="008D1C95"/>
    <w:rsid w:val="008D20E7"/>
    <w:rsid w:val="008D248D"/>
    <w:rsid w:val="008D2537"/>
    <w:rsid w:val="008D3B27"/>
    <w:rsid w:val="008D3EE1"/>
    <w:rsid w:val="008D50CF"/>
    <w:rsid w:val="008D7359"/>
    <w:rsid w:val="008D793C"/>
    <w:rsid w:val="008D7C97"/>
    <w:rsid w:val="008E08D1"/>
    <w:rsid w:val="008E1AA0"/>
    <w:rsid w:val="008E1EDB"/>
    <w:rsid w:val="008E2329"/>
    <w:rsid w:val="008E32B2"/>
    <w:rsid w:val="008E426D"/>
    <w:rsid w:val="008E4745"/>
    <w:rsid w:val="008E4C27"/>
    <w:rsid w:val="008E68DF"/>
    <w:rsid w:val="008F4006"/>
    <w:rsid w:val="008F5DCB"/>
    <w:rsid w:val="008F66C0"/>
    <w:rsid w:val="008F734B"/>
    <w:rsid w:val="008F7548"/>
    <w:rsid w:val="008F771F"/>
    <w:rsid w:val="00900303"/>
    <w:rsid w:val="00901AB6"/>
    <w:rsid w:val="00901B3E"/>
    <w:rsid w:val="009034B4"/>
    <w:rsid w:val="00903BE8"/>
    <w:rsid w:val="00904469"/>
    <w:rsid w:val="009044AD"/>
    <w:rsid w:val="00904AA7"/>
    <w:rsid w:val="00904B78"/>
    <w:rsid w:val="00905725"/>
    <w:rsid w:val="0090591C"/>
    <w:rsid w:val="00905CA0"/>
    <w:rsid w:val="00905CFD"/>
    <w:rsid w:val="0090643F"/>
    <w:rsid w:val="00906464"/>
    <w:rsid w:val="00911151"/>
    <w:rsid w:val="00912F67"/>
    <w:rsid w:val="00913C42"/>
    <w:rsid w:val="00914B58"/>
    <w:rsid w:val="00915306"/>
    <w:rsid w:val="0091588A"/>
    <w:rsid w:val="00917CDB"/>
    <w:rsid w:val="009209B1"/>
    <w:rsid w:val="00920C3D"/>
    <w:rsid w:val="00920E09"/>
    <w:rsid w:val="00921B35"/>
    <w:rsid w:val="00922ABF"/>
    <w:rsid w:val="00924BA4"/>
    <w:rsid w:val="00925DDF"/>
    <w:rsid w:val="00926065"/>
    <w:rsid w:val="0092632C"/>
    <w:rsid w:val="0092640F"/>
    <w:rsid w:val="00926731"/>
    <w:rsid w:val="00926E39"/>
    <w:rsid w:val="00931017"/>
    <w:rsid w:val="00931440"/>
    <w:rsid w:val="009314B8"/>
    <w:rsid w:val="009315A8"/>
    <w:rsid w:val="00932CBD"/>
    <w:rsid w:val="009332F2"/>
    <w:rsid w:val="0093364E"/>
    <w:rsid w:val="00933D09"/>
    <w:rsid w:val="00933F4A"/>
    <w:rsid w:val="009345F9"/>
    <w:rsid w:val="009356A3"/>
    <w:rsid w:val="00936BBB"/>
    <w:rsid w:val="00937C67"/>
    <w:rsid w:val="009402E9"/>
    <w:rsid w:val="00940623"/>
    <w:rsid w:val="009407D7"/>
    <w:rsid w:val="009429AB"/>
    <w:rsid w:val="0094403B"/>
    <w:rsid w:val="00944848"/>
    <w:rsid w:val="00945C60"/>
    <w:rsid w:val="00946110"/>
    <w:rsid w:val="00946191"/>
    <w:rsid w:val="009463A4"/>
    <w:rsid w:val="00946978"/>
    <w:rsid w:val="009474F4"/>
    <w:rsid w:val="0094756B"/>
    <w:rsid w:val="009509D6"/>
    <w:rsid w:val="00953739"/>
    <w:rsid w:val="009543CB"/>
    <w:rsid w:val="00954A10"/>
    <w:rsid w:val="00954C61"/>
    <w:rsid w:val="00956DB0"/>
    <w:rsid w:val="00956DF0"/>
    <w:rsid w:val="009571D6"/>
    <w:rsid w:val="009618FC"/>
    <w:rsid w:val="00962989"/>
    <w:rsid w:val="00964B44"/>
    <w:rsid w:val="00964CD0"/>
    <w:rsid w:val="009652B4"/>
    <w:rsid w:val="0096616A"/>
    <w:rsid w:val="00967A53"/>
    <w:rsid w:val="00970073"/>
    <w:rsid w:val="00970AD2"/>
    <w:rsid w:val="009722C7"/>
    <w:rsid w:val="0097248B"/>
    <w:rsid w:val="00972E99"/>
    <w:rsid w:val="0097305C"/>
    <w:rsid w:val="00973C5B"/>
    <w:rsid w:val="009741E7"/>
    <w:rsid w:val="009771B8"/>
    <w:rsid w:val="009822F3"/>
    <w:rsid w:val="00983278"/>
    <w:rsid w:val="00983630"/>
    <w:rsid w:val="009837BD"/>
    <w:rsid w:val="0098390D"/>
    <w:rsid w:val="00986CF8"/>
    <w:rsid w:val="00987256"/>
    <w:rsid w:val="00990383"/>
    <w:rsid w:val="00990D3C"/>
    <w:rsid w:val="009919A5"/>
    <w:rsid w:val="00992348"/>
    <w:rsid w:val="00992B66"/>
    <w:rsid w:val="00992E29"/>
    <w:rsid w:val="009952F5"/>
    <w:rsid w:val="00996BE4"/>
    <w:rsid w:val="00997D3B"/>
    <w:rsid w:val="009A1474"/>
    <w:rsid w:val="009A232D"/>
    <w:rsid w:val="009A27B4"/>
    <w:rsid w:val="009A2CB1"/>
    <w:rsid w:val="009A2DBF"/>
    <w:rsid w:val="009A2E6C"/>
    <w:rsid w:val="009A4334"/>
    <w:rsid w:val="009A4BE0"/>
    <w:rsid w:val="009A564E"/>
    <w:rsid w:val="009A57FC"/>
    <w:rsid w:val="009A6321"/>
    <w:rsid w:val="009A6BF9"/>
    <w:rsid w:val="009A7067"/>
    <w:rsid w:val="009A7954"/>
    <w:rsid w:val="009A7E18"/>
    <w:rsid w:val="009B0478"/>
    <w:rsid w:val="009B1345"/>
    <w:rsid w:val="009B26EF"/>
    <w:rsid w:val="009B2C93"/>
    <w:rsid w:val="009B4076"/>
    <w:rsid w:val="009B4AB3"/>
    <w:rsid w:val="009B5837"/>
    <w:rsid w:val="009B5A53"/>
    <w:rsid w:val="009B6D4A"/>
    <w:rsid w:val="009B7397"/>
    <w:rsid w:val="009B7DE0"/>
    <w:rsid w:val="009C13F7"/>
    <w:rsid w:val="009C1D9F"/>
    <w:rsid w:val="009C3834"/>
    <w:rsid w:val="009C3A54"/>
    <w:rsid w:val="009C4093"/>
    <w:rsid w:val="009C40C7"/>
    <w:rsid w:val="009C423F"/>
    <w:rsid w:val="009C49C9"/>
    <w:rsid w:val="009C4D20"/>
    <w:rsid w:val="009C5F44"/>
    <w:rsid w:val="009C7555"/>
    <w:rsid w:val="009C7F3D"/>
    <w:rsid w:val="009D3A94"/>
    <w:rsid w:val="009D3E37"/>
    <w:rsid w:val="009D49C7"/>
    <w:rsid w:val="009D49D8"/>
    <w:rsid w:val="009D4F89"/>
    <w:rsid w:val="009D557A"/>
    <w:rsid w:val="009D5618"/>
    <w:rsid w:val="009D636A"/>
    <w:rsid w:val="009D70CF"/>
    <w:rsid w:val="009D72B6"/>
    <w:rsid w:val="009D7A93"/>
    <w:rsid w:val="009E0287"/>
    <w:rsid w:val="009E0CFB"/>
    <w:rsid w:val="009E128E"/>
    <w:rsid w:val="009E1A7E"/>
    <w:rsid w:val="009E2406"/>
    <w:rsid w:val="009E2ED7"/>
    <w:rsid w:val="009E324E"/>
    <w:rsid w:val="009E40AE"/>
    <w:rsid w:val="009E445B"/>
    <w:rsid w:val="009E4795"/>
    <w:rsid w:val="009E51F1"/>
    <w:rsid w:val="009E6D45"/>
    <w:rsid w:val="009E703B"/>
    <w:rsid w:val="009F00D3"/>
    <w:rsid w:val="009F070E"/>
    <w:rsid w:val="009F1AE0"/>
    <w:rsid w:val="009F2278"/>
    <w:rsid w:val="009F366B"/>
    <w:rsid w:val="009F3A87"/>
    <w:rsid w:val="009F4536"/>
    <w:rsid w:val="009F4A6C"/>
    <w:rsid w:val="009F53E7"/>
    <w:rsid w:val="009F5D16"/>
    <w:rsid w:val="00A00659"/>
    <w:rsid w:val="00A007C8"/>
    <w:rsid w:val="00A04C1E"/>
    <w:rsid w:val="00A060B7"/>
    <w:rsid w:val="00A1116B"/>
    <w:rsid w:val="00A11E84"/>
    <w:rsid w:val="00A12171"/>
    <w:rsid w:val="00A1220E"/>
    <w:rsid w:val="00A12C80"/>
    <w:rsid w:val="00A12DF1"/>
    <w:rsid w:val="00A1353C"/>
    <w:rsid w:val="00A13BB4"/>
    <w:rsid w:val="00A14118"/>
    <w:rsid w:val="00A14A4B"/>
    <w:rsid w:val="00A205B8"/>
    <w:rsid w:val="00A20E22"/>
    <w:rsid w:val="00A210C3"/>
    <w:rsid w:val="00A21880"/>
    <w:rsid w:val="00A220BE"/>
    <w:rsid w:val="00A227C0"/>
    <w:rsid w:val="00A230AE"/>
    <w:rsid w:val="00A24A79"/>
    <w:rsid w:val="00A24D6C"/>
    <w:rsid w:val="00A25941"/>
    <w:rsid w:val="00A2719A"/>
    <w:rsid w:val="00A27C18"/>
    <w:rsid w:val="00A31196"/>
    <w:rsid w:val="00A3185A"/>
    <w:rsid w:val="00A32CBD"/>
    <w:rsid w:val="00A32F81"/>
    <w:rsid w:val="00A33D0C"/>
    <w:rsid w:val="00A34088"/>
    <w:rsid w:val="00A35485"/>
    <w:rsid w:val="00A40C29"/>
    <w:rsid w:val="00A41321"/>
    <w:rsid w:val="00A41357"/>
    <w:rsid w:val="00A41E03"/>
    <w:rsid w:val="00A42431"/>
    <w:rsid w:val="00A42DD9"/>
    <w:rsid w:val="00A436AC"/>
    <w:rsid w:val="00A4372D"/>
    <w:rsid w:val="00A44726"/>
    <w:rsid w:val="00A449F5"/>
    <w:rsid w:val="00A44FD1"/>
    <w:rsid w:val="00A45143"/>
    <w:rsid w:val="00A45418"/>
    <w:rsid w:val="00A45C88"/>
    <w:rsid w:val="00A45ED4"/>
    <w:rsid w:val="00A47D05"/>
    <w:rsid w:val="00A5034D"/>
    <w:rsid w:val="00A5042E"/>
    <w:rsid w:val="00A504E8"/>
    <w:rsid w:val="00A50F01"/>
    <w:rsid w:val="00A519FA"/>
    <w:rsid w:val="00A51A8D"/>
    <w:rsid w:val="00A51BA6"/>
    <w:rsid w:val="00A52366"/>
    <w:rsid w:val="00A52369"/>
    <w:rsid w:val="00A53F7C"/>
    <w:rsid w:val="00A541BF"/>
    <w:rsid w:val="00A54403"/>
    <w:rsid w:val="00A554CE"/>
    <w:rsid w:val="00A55BD0"/>
    <w:rsid w:val="00A55E76"/>
    <w:rsid w:val="00A566D5"/>
    <w:rsid w:val="00A56B91"/>
    <w:rsid w:val="00A572EB"/>
    <w:rsid w:val="00A60642"/>
    <w:rsid w:val="00A612BD"/>
    <w:rsid w:val="00A61EF5"/>
    <w:rsid w:val="00A61FDC"/>
    <w:rsid w:val="00A62635"/>
    <w:rsid w:val="00A6434C"/>
    <w:rsid w:val="00A64E28"/>
    <w:rsid w:val="00A65565"/>
    <w:rsid w:val="00A65782"/>
    <w:rsid w:val="00A65F3E"/>
    <w:rsid w:val="00A66753"/>
    <w:rsid w:val="00A67463"/>
    <w:rsid w:val="00A70808"/>
    <w:rsid w:val="00A7084E"/>
    <w:rsid w:val="00A71458"/>
    <w:rsid w:val="00A71D60"/>
    <w:rsid w:val="00A72863"/>
    <w:rsid w:val="00A73FA5"/>
    <w:rsid w:val="00A741DF"/>
    <w:rsid w:val="00A75BBB"/>
    <w:rsid w:val="00A76280"/>
    <w:rsid w:val="00A7630E"/>
    <w:rsid w:val="00A76968"/>
    <w:rsid w:val="00A802B9"/>
    <w:rsid w:val="00A80383"/>
    <w:rsid w:val="00A80865"/>
    <w:rsid w:val="00A81474"/>
    <w:rsid w:val="00A815E7"/>
    <w:rsid w:val="00A81717"/>
    <w:rsid w:val="00A82DCE"/>
    <w:rsid w:val="00A838C9"/>
    <w:rsid w:val="00A84592"/>
    <w:rsid w:val="00A84E85"/>
    <w:rsid w:val="00A8504F"/>
    <w:rsid w:val="00A86AC4"/>
    <w:rsid w:val="00A86E58"/>
    <w:rsid w:val="00A9246C"/>
    <w:rsid w:val="00A940D4"/>
    <w:rsid w:val="00A94694"/>
    <w:rsid w:val="00A95080"/>
    <w:rsid w:val="00A95C17"/>
    <w:rsid w:val="00A96A31"/>
    <w:rsid w:val="00A97D4C"/>
    <w:rsid w:val="00AA13AD"/>
    <w:rsid w:val="00AA23A6"/>
    <w:rsid w:val="00AA2E98"/>
    <w:rsid w:val="00AA2FFA"/>
    <w:rsid w:val="00AA3599"/>
    <w:rsid w:val="00AA3808"/>
    <w:rsid w:val="00AA4D54"/>
    <w:rsid w:val="00AA608C"/>
    <w:rsid w:val="00AA6E69"/>
    <w:rsid w:val="00AA76DE"/>
    <w:rsid w:val="00AA784E"/>
    <w:rsid w:val="00AA7B90"/>
    <w:rsid w:val="00AB18F8"/>
    <w:rsid w:val="00AB1FCB"/>
    <w:rsid w:val="00AB24E5"/>
    <w:rsid w:val="00AB2AF3"/>
    <w:rsid w:val="00AB3B15"/>
    <w:rsid w:val="00AB3FC7"/>
    <w:rsid w:val="00AB4362"/>
    <w:rsid w:val="00AB4950"/>
    <w:rsid w:val="00AB5299"/>
    <w:rsid w:val="00AB5BEF"/>
    <w:rsid w:val="00AB5D4A"/>
    <w:rsid w:val="00AB6007"/>
    <w:rsid w:val="00AB6F63"/>
    <w:rsid w:val="00AC0F9B"/>
    <w:rsid w:val="00AC12EC"/>
    <w:rsid w:val="00AC2338"/>
    <w:rsid w:val="00AC44A5"/>
    <w:rsid w:val="00AC5754"/>
    <w:rsid w:val="00AC5AFC"/>
    <w:rsid w:val="00AC5E4C"/>
    <w:rsid w:val="00AC7AB5"/>
    <w:rsid w:val="00AC7C70"/>
    <w:rsid w:val="00AC7F5E"/>
    <w:rsid w:val="00AD08F5"/>
    <w:rsid w:val="00AD4083"/>
    <w:rsid w:val="00AD4F78"/>
    <w:rsid w:val="00AD51F5"/>
    <w:rsid w:val="00AD5956"/>
    <w:rsid w:val="00AD61F2"/>
    <w:rsid w:val="00AD6234"/>
    <w:rsid w:val="00AD66FD"/>
    <w:rsid w:val="00AD6A11"/>
    <w:rsid w:val="00AD6C78"/>
    <w:rsid w:val="00AD6DF6"/>
    <w:rsid w:val="00AD7A7D"/>
    <w:rsid w:val="00AE07B5"/>
    <w:rsid w:val="00AE09D4"/>
    <w:rsid w:val="00AE0C86"/>
    <w:rsid w:val="00AE0CD9"/>
    <w:rsid w:val="00AE1F1C"/>
    <w:rsid w:val="00AE204F"/>
    <w:rsid w:val="00AE264E"/>
    <w:rsid w:val="00AE2D78"/>
    <w:rsid w:val="00AE37BA"/>
    <w:rsid w:val="00AE397F"/>
    <w:rsid w:val="00AE4DBE"/>
    <w:rsid w:val="00AE4F89"/>
    <w:rsid w:val="00AE5157"/>
    <w:rsid w:val="00AE5906"/>
    <w:rsid w:val="00AE7BEE"/>
    <w:rsid w:val="00AF00BC"/>
    <w:rsid w:val="00AF0F8F"/>
    <w:rsid w:val="00AF1A67"/>
    <w:rsid w:val="00AF1CF9"/>
    <w:rsid w:val="00AF2466"/>
    <w:rsid w:val="00AF33A0"/>
    <w:rsid w:val="00AF3407"/>
    <w:rsid w:val="00AF39BC"/>
    <w:rsid w:val="00AF3C9D"/>
    <w:rsid w:val="00AF3D4B"/>
    <w:rsid w:val="00AF436D"/>
    <w:rsid w:val="00AF4BD8"/>
    <w:rsid w:val="00AF573E"/>
    <w:rsid w:val="00AF5BCB"/>
    <w:rsid w:val="00AF68CF"/>
    <w:rsid w:val="00AF77CB"/>
    <w:rsid w:val="00AF7F46"/>
    <w:rsid w:val="00B01522"/>
    <w:rsid w:val="00B0174B"/>
    <w:rsid w:val="00B01DCC"/>
    <w:rsid w:val="00B02735"/>
    <w:rsid w:val="00B02E77"/>
    <w:rsid w:val="00B04190"/>
    <w:rsid w:val="00B044B9"/>
    <w:rsid w:val="00B0521A"/>
    <w:rsid w:val="00B074C1"/>
    <w:rsid w:val="00B123A4"/>
    <w:rsid w:val="00B13CF9"/>
    <w:rsid w:val="00B13F36"/>
    <w:rsid w:val="00B1432B"/>
    <w:rsid w:val="00B14D3C"/>
    <w:rsid w:val="00B14FB4"/>
    <w:rsid w:val="00B164E5"/>
    <w:rsid w:val="00B165DA"/>
    <w:rsid w:val="00B2095A"/>
    <w:rsid w:val="00B21156"/>
    <w:rsid w:val="00B2138E"/>
    <w:rsid w:val="00B21937"/>
    <w:rsid w:val="00B22851"/>
    <w:rsid w:val="00B2382C"/>
    <w:rsid w:val="00B2405B"/>
    <w:rsid w:val="00B24B64"/>
    <w:rsid w:val="00B255D1"/>
    <w:rsid w:val="00B26780"/>
    <w:rsid w:val="00B26CA9"/>
    <w:rsid w:val="00B272E7"/>
    <w:rsid w:val="00B27897"/>
    <w:rsid w:val="00B3039C"/>
    <w:rsid w:val="00B3159F"/>
    <w:rsid w:val="00B3199E"/>
    <w:rsid w:val="00B32068"/>
    <w:rsid w:val="00B3206E"/>
    <w:rsid w:val="00B33143"/>
    <w:rsid w:val="00B34215"/>
    <w:rsid w:val="00B3513D"/>
    <w:rsid w:val="00B3580D"/>
    <w:rsid w:val="00B3684C"/>
    <w:rsid w:val="00B37578"/>
    <w:rsid w:val="00B37D3F"/>
    <w:rsid w:val="00B37E47"/>
    <w:rsid w:val="00B40371"/>
    <w:rsid w:val="00B40482"/>
    <w:rsid w:val="00B410F2"/>
    <w:rsid w:val="00B41827"/>
    <w:rsid w:val="00B41F34"/>
    <w:rsid w:val="00B426EF"/>
    <w:rsid w:val="00B42E62"/>
    <w:rsid w:val="00B43030"/>
    <w:rsid w:val="00B43B26"/>
    <w:rsid w:val="00B44C5E"/>
    <w:rsid w:val="00B45071"/>
    <w:rsid w:val="00B4717F"/>
    <w:rsid w:val="00B50332"/>
    <w:rsid w:val="00B504CF"/>
    <w:rsid w:val="00B50617"/>
    <w:rsid w:val="00B517C9"/>
    <w:rsid w:val="00B51937"/>
    <w:rsid w:val="00B53138"/>
    <w:rsid w:val="00B544C2"/>
    <w:rsid w:val="00B550BD"/>
    <w:rsid w:val="00B55A08"/>
    <w:rsid w:val="00B568D1"/>
    <w:rsid w:val="00B56D97"/>
    <w:rsid w:val="00B6014F"/>
    <w:rsid w:val="00B61C04"/>
    <w:rsid w:val="00B61D22"/>
    <w:rsid w:val="00B61EBB"/>
    <w:rsid w:val="00B62D84"/>
    <w:rsid w:val="00B6643F"/>
    <w:rsid w:val="00B66474"/>
    <w:rsid w:val="00B66DAB"/>
    <w:rsid w:val="00B67367"/>
    <w:rsid w:val="00B6744B"/>
    <w:rsid w:val="00B71BC7"/>
    <w:rsid w:val="00B72DD6"/>
    <w:rsid w:val="00B739D5"/>
    <w:rsid w:val="00B74E75"/>
    <w:rsid w:val="00B74FD1"/>
    <w:rsid w:val="00B74FE7"/>
    <w:rsid w:val="00B757EC"/>
    <w:rsid w:val="00B773F0"/>
    <w:rsid w:val="00B8094A"/>
    <w:rsid w:val="00B80E9B"/>
    <w:rsid w:val="00B816D6"/>
    <w:rsid w:val="00B8178A"/>
    <w:rsid w:val="00B81CD7"/>
    <w:rsid w:val="00B82062"/>
    <w:rsid w:val="00B82392"/>
    <w:rsid w:val="00B8295F"/>
    <w:rsid w:val="00B82A63"/>
    <w:rsid w:val="00B82C16"/>
    <w:rsid w:val="00B83339"/>
    <w:rsid w:val="00B833F0"/>
    <w:rsid w:val="00B84B97"/>
    <w:rsid w:val="00B859F3"/>
    <w:rsid w:val="00B85B9C"/>
    <w:rsid w:val="00B85CFE"/>
    <w:rsid w:val="00B86FA9"/>
    <w:rsid w:val="00B879A2"/>
    <w:rsid w:val="00B900CE"/>
    <w:rsid w:val="00B9101F"/>
    <w:rsid w:val="00B9175A"/>
    <w:rsid w:val="00B922AE"/>
    <w:rsid w:val="00B9277A"/>
    <w:rsid w:val="00B94030"/>
    <w:rsid w:val="00B94B00"/>
    <w:rsid w:val="00B95514"/>
    <w:rsid w:val="00B95AC1"/>
    <w:rsid w:val="00B96259"/>
    <w:rsid w:val="00B9710A"/>
    <w:rsid w:val="00B977A1"/>
    <w:rsid w:val="00BA0128"/>
    <w:rsid w:val="00BA06D7"/>
    <w:rsid w:val="00BA0F37"/>
    <w:rsid w:val="00BA12BE"/>
    <w:rsid w:val="00BA1E12"/>
    <w:rsid w:val="00BA220E"/>
    <w:rsid w:val="00BA40C3"/>
    <w:rsid w:val="00BA466E"/>
    <w:rsid w:val="00BA50E8"/>
    <w:rsid w:val="00BA591F"/>
    <w:rsid w:val="00BB110A"/>
    <w:rsid w:val="00BB13AC"/>
    <w:rsid w:val="00BB2041"/>
    <w:rsid w:val="00BB2208"/>
    <w:rsid w:val="00BB2DF0"/>
    <w:rsid w:val="00BB309B"/>
    <w:rsid w:val="00BB3653"/>
    <w:rsid w:val="00BB4F62"/>
    <w:rsid w:val="00BB6D24"/>
    <w:rsid w:val="00BB7170"/>
    <w:rsid w:val="00BB7A5D"/>
    <w:rsid w:val="00BC0211"/>
    <w:rsid w:val="00BC2BE0"/>
    <w:rsid w:val="00BC4FFA"/>
    <w:rsid w:val="00BC5546"/>
    <w:rsid w:val="00BC5693"/>
    <w:rsid w:val="00BC64D8"/>
    <w:rsid w:val="00BC6803"/>
    <w:rsid w:val="00BC6D6B"/>
    <w:rsid w:val="00BD0E2A"/>
    <w:rsid w:val="00BD1090"/>
    <w:rsid w:val="00BD1700"/>
    <w:rsid w:val="00BD5911"/>
    <w:rsid w:val="00BD7453"/>
    <w:rsid w:val="00BE0507"/>
    <w:rsid w:val="00BE221A"/>
    <w:rsid w:val="00BE357C"/>
    <w:rsid w:val="00BE47CF"/>
    <w:rsid w:val="00BE6B46"/>
    <w:rsid w:val="00BE6CF5"/>
    <w:rsid w:val="00BE7C0D"/>
    <w:rsid w:val="00BF01FC"/>
    <w:rsid w:val="00BF082D"/>
    <w:rsid w:val="00BF0B0B"/>
    <w:rsid w:val="00BF0B9B"/>
    <w:rsid w:val="00BF220D"/>
    <w:rsid w:val="00BF2452"/>
    <w:rsid w:val="00BF3822"/>
    <w:rsid w:val="00BF5BE9"/>
    <w:rsid w:val="00BF66A2"/>
    <w:rsid w:val="00BF6824"/>
    <w:rsid w:val="00BF6B1B"/>
    <w:rsid w:val="00BF7518"/>
    <w:rsid w:val="00C005EA"/>
    <w:rsid w:val="00C0142C"/>
    <w:rsid w:val="00C01E28"/>
    <w:rsid w:val="00C02264"/>
    <w:rsid w:val="00C032DC"/>
    <w:rsid w:val="00C04EE8"/>
    <w:rsid w:val="00C0574A"/>
    <w:rsid w:val="00C06DC8"/>
    <w:rsid w:val="00C076FE"/>
    <w:rsid w:val="00C10346"/>
    <w:rsid w:val="00C1040F"/>
    <w:rsid w:val="00C1051F"/>
    <w:rsid w:val="00C108D6"/>
    <w:rsid w:val="00C12B96"/>
    <w:rsid w:val="00C12F06"/>
    <w:rsid w:val="00C1376D"/>
    <w:rsid w:val="00C152E0"/>
    <w:rsid w:val="00C16019"/>
    <w:rsid w:val="00C16BBC"/>
    <w:rsid w:val="00C201EF"/>
    <w:rsid w:val="00C21952"/>
    <w:rsid w:val="00C221F3"/>
    <w:rsid w:val="00C22B9A"/>
    <w:rsid w:val="00C25E6E"/>
    <w:rsid w:val="00C269BC"/>
    <w:rsid w:val="00C27DBC"/>
    <w:rsid w:val="00C300A8"/>
    <w:rsid w:val="00C31F57"/>
    <w:rsid w:val="00C3220B"/>
    <w:rsid w:val="00C32851"/>
    <w:rsid w:val="00C33783"/>
    <w:rsid w:val="00C343BF"/>
    <w:rsid w:val="00C352BD"/>
    <w:rsid w:val="00C368F8"/>
    <w:rsid w:val="00C37A26"/>
    <w:rsid w:val="00C37EBF"/>
    <w:rsid w:val="00C40FEE"/>
    <w:rsid w:val="00C41F5B"/>
    <w:rsid w:val="00C4354A"/>
    <w:rsid w:val="00C438DC"/>
    <w:rsid w:val="00C43CE3"/>
    <w:rsid w:val="00C43D07"/>
    <w:rsid w:val="00C4472B"/>
    <w:rsid w:val="00C44DEF"/>
    <w:rsid w:val="00C45044"/>
    <w:rsid w:val="00C45146"/>
    <w:rsid w:val="00C458CE"/>
    <w:rsid w:val="00C5009B"/>
    <w:rsid w:val="00C50122"/>
    <w:rsid w:val="00C50686"/>
    <w:rsid w:val="00C50A22"/>
    <w:rsid w:val="00C52054"/>
    <w:rsid w:val="00C53F00"/>
    <w:rsid w:val="00C54CE8"/>
    <w:rsid w:val="00C55014"/>
    <w:rsid w:val="00C553D7"/>
    <w:rsid w:val="00C557C5"/>
    <w:rsid w:val="00C56C46"/>
    <w:rsid w:val="00C57362"/>
    <w:rsid w:val="00C57928"/>
    <w:rsid w:val="00C60F82"/>
    <w:rsid w:val="00C613C4"/>
    <w:rsid w:val="00C62968"/>
    <w:rsid w:val="00C63D72"/>
    <w:rsid w:val="00C6507E"/>
    <w:rsid w:val="00C6662D"/>
    <w:rsid w:val="00C70896"/>
    <w:rsid w:val="00C7219C"/>
    <w:rsid w:val="00C7360E"/>
    <w:rsid w:val="00C737F8"/>
    <w:rsid w:val="00C7458F"/>
    <w:rsid w:val="00C757A3"/>
    <w:rsid w:val="00C760DF"/>
    <w:rsid w:val="00C77362"/>
    <w:rsid w:val="00C7740B"/>
    <w:rsid w:val="00C80E2A"/>
    <w:rsid w:val="00C81B16"/>
    <w:rsid w:val="00C81D7B"/>
    <w:rsid w:val="00C82FC1"/>
    <w:rsid w:val="00C84CAC"/>
    <w:rsid w:val="00C84D73"/>
    <w:rsid w:val="00C85975"/>
    <w:rsid w:val="00C85ABB"/>
    <w:rsid w:val="00C86048"/>
    <w:rsid w:val="00C86675"/>
    <w:rsid w:val="00C8705E"/>
    <w:rsid w:val="00C87FD8"/>
    <w:rsid w:val="00C90515"/>
    <w:rsid w:val="00C907B0"/>
    <w:rsid w:val="00C91B91"/>
    <w:rsid w:val="00C93071"/>
    <w:rsid w:val="00C933F4"/>
    <w:rsid w:val="00C93F92"/>
    <w:rsid w:val="00C95F16"/>
    <w:rsid w:val="00C9693E"/>
    <w:rsid w:val="00C97653"/>
    <w:rsid w:val="00C97994"/>
    <w:rsid w:val="00CA03E3"/>
    <w:rsid w:val="00CA0569"/>
    <w:rsid w:val="00CA05D4"/>
    <w:rsid w:val="00CA0764"/>
    <w:rsid w:val="00CA0B74"/>
    <w:rsid w:val="00CA19FA"/>
    <w:rsid w:val="00CA308D"/>
    <w:rsid w:val="00CA3C7E"/>
    <w:rsid w:val="00CA5A9A"/>
    <w:rsid w:val="00CA6975"/>
    <w:rsid w:val="00CA7957"/>
    <w:rsid w:val="00CA7C23"/>
    <w:rsid w:val="00CB182B"/>
    <w:rsid w:val="00CB23E9"/>
    <w:rsid w:val="00CB292C"/>
    <w:rsid w:val="00CB358F"/>
    <w:rsid w:val="00CB39EA"/>
    <w:rsid w:val="00CB4016"/>
    <w:rsid w:val="00CB4AE6"/>
    <w:rsid w:val="00CB5890"/>
    <w:rsid w:val="00CB58B1"/>
    <w:rsid w:val="00CB59AB"/>
    <w:rsid w:val="00CB5A84"/>
    <w:rsid w:val="00CB6C75"/>
    <w:rsid w:val="00CB710D"/>
    <w:rsid w:val="00CC078B"/>
    <w:rsid w:val="00CC1D84"/>
    <w:rsid w:val="00CC1EDD"/>
    <w:rsid w:val="00CC287A"/>
    <w:rsid w:val="00CC325E"/>
    <w:rsid w:val="00CC3547"/>
    <w:rsid w:val="00CC47BF"/>
    <w:rsid w:val="00CC4E52"/>
    <w:rsid w:val="00CC4F64"/>
    <w:rsid w:val="00CC61AF"/>
    <w:rsid w:val="00CC6EEA"/>
    <w:rsid w:val="00CC71DC"/>
    <w:rsid w:val="00CC7506"/>
    <w:rsid w:val="00CD0EBD"/>
    <w:rsid w:val="00CD1214"/>
    <w:rsid w:val="00CD24C1"/>
    <w:rsid w:val="00CD2D66"/>
    <w:rsid w:val="00CD2DE3"/>
    <w:rsid w:val="00CD3557"/>
    <w:rsid w:val="00CD3B9A"/>
    <w:rsid w:val="00CD3BDE"/>
    <w:rsid w:val="00CD5BCA"/>
    <w:rsid w:val="00CD6522"/>
    <w:rsid w:val="00CD67D3"/>
    <w:rsid w:val="00CD7C1A"/>
    <w:rsid w:val="00CD7E23"/>
    <w:rsid w:val="00CD7FA7"/>
    <w:rsid w:val="00CE0821"/>
    <w:rsid w:val="00CE085B"/>
    <w:rsid w:val="00CE2069"/>
    <w:rsid w:val="00CE2D38"/>
    <w:rsid w:val="00CE3765"/>
    <w:rsid w:val="00CE3C09"/>
    <w:rsid w:val="00CE449E"/>
    <w:rsid w:val="00CE4E53"/>
    <w:rsid w:val="00CE4EF0"/>
    <w:rsid w:val="00CE507A"/>
    <w:rsid w:val="00CE50B3"/>
    <w:rsid w:val="00CE53AB"/>
    <w:rsid w:val="00CE6B40"/>
    <w:rsid w:val="00CE761C"/>
    <w:rsid w:val="00CE766C"/>
    <w:rsid w:val="00CE78A1"/>
    <w:rsid w:val="00CE7CD7"/>
    <w:rsid w:val="00CF001F"/>
    <w:rsid w:val="00CF0085"/>
    <w:rsid w:val="00CF16EA"/>
    <w:rsid w:val="00CF17FB"/>
    <w:rsid w:val="00CF1EC2"/>
    <w:rsid w:val="00CF2021"/>
    <w:rsid w:val="00CF21F9"/>
    <w:rsid w:val="00CF27E0"/>
    <w:rsid w:val="00CF3092"/>
    <w:rsid w:val="00CF334E"/>
    <w:rsid w:val="00CF37E2"/>
    <w:rsid w:val="00CF3AA2"/>
    <w:rsid w:val="00CF58C7"/>
    <w:rsid w:val="00CF5960"/>
    <w:rsid w:val="00D002A2"/>
    <w:rsid w:val="00D0099F"/>
    <w:rsid w:val="00D01865"/>
    <w:rsid w:val="00D02575"/>
    <w:rsid w:val="00D0542B"/>
    <w:rsid w:val="00D055DB"/>
    <w:rsid w:val="00D065B6"/>
    <w:rsid w:val="00D075C0"/>
    <w:rsid w:val="00D079E7"/>
    <w:rsid w:val="00D1021C"/>
    <w:rsid w:val="00D103AE"/>
    <w:rsid w:val="00D109C7"/>
    <w:rsid w:val="00D10A77"/>
    <w:rsid w:val="00D12A3A"/>
    <w:rsid w:val="00D13CDB"/>
    <w:rsid w:val="00D14053"/>
    <w:rsid w:val="00D14B66"/>
    <w:rsid w:val="00D14B6C"/>
    <w:rsid w:val="00D164FB"/>
    <w:rsid w:val="00D16634"/>
    <w:rsid w:val="00D168B7"/>
    <w:rsid w:val="00D16B2A"/>
    <w:rsid w:val="00D21CA8"/>
    <w:rsid w:val="00D22266"/>
    <w:rsid w:val="00D22E90"/>
    <w:rsid w:val="00D22FE5"/>
    <w:rsid w:val="00D23923"/>
    <w:rsid w:val="00D241A2"/>
    <w:rsid w:val="00D24FD0"/>
    <w:rsid w:val="00D25BA4"/>
    <w:rsid w:val="00D269A2"/>
    <w:rsid w:val="00D2770F"/>
    <w:rsid w:val="00D278F2"/>
    <w:rsid w:val="00D27D97"/>
    <w:rsid w:val="00D302E6"/>
    <w:rsid w:val="00D31596"/>
    <w:rsid w:val="00D3259C"/>
    <w:rsid w:val="00D32C22"/>
    <w:rsid w:val="00D32FCB"/>
    <w:rsid w:val="00D33140"/>
    <w:rsid w:val="00D36364"/>
    <w:rsid w:val="00D37324"/>
    <w:rsid w:val="00D40951"/>
    <w:rsid w:val="00D419DF"/>
    <w:rsid w:val="00D41A91"/>
    <w:rsid w:val="00D4244D"/>
    <w:rsid w:val="00D428F6"/>
    <w:rsid w:val="00D42DE7"/>
    <w:rsid w:val="00D43016"/>
    <w:rsid w:val="00D4398F"/>
    <w:rsid w:val="00D4426F"/>
    <w:rsid w:val="00D44620"/>
    <w:rsid w:val="00D44E28"/>
    <w:rsid w:val="00D45D4C"/>
    <w:rsid w:val="00D4629F"/>
    <w:rsid w:val="00D46C44"/>
    <w:rsid w:val="00D46FDA"/>
    <w:rsid w:val="00D471B4"/>
    <w:rsid w:val="00D475D3"/>
    <w:rsid w:val="00D47695"/>
    <w:rsid w:val="00D50B72"/>
    <w:rsid w:val="00D50C19"/>
    <w:rsid w:val="00D5151C"/>
    <w:rsid w:val="00D526D9"/>
    <w:rsid w:val="00D530F4"/>
    <w:rsid w:val="00D5368E"/>
    <w:rsid w:val="00D538F2"/>
    <w:rsid w:val="00D53D48"/>
    <w:rsid w:val="00D548B4"/>
    <w:rsid w:val="00D5537E"/>
    <w:rsid w:val="00D55CDC"/>
    <w:rsid w:val="00D56FFB"/>
    <w:rsid w:val="00D60E33"/>
    <w:rsid w:val="00D616BC"/>
    <w:rsid w:val="00D61936"/>
    <w:rsid w:val="00D61A79"/>
    <w:rsid w:val="00D61C65"/>
    <w:rsid w:val="00D6262D"/>
    <w:rsid w:val="00D627B1"/>
    <w:rsid w:val="00D63B62"/>
    <w:rsid w:val="00D6465F"/>
    <w:rsid w:val="00D64EAA"/>
    <w:rsid w:val="00D65A15"/>
    <w:rsid w:val="00D6625B"/>
    <w:rsid w:val="00D669C4"/>
    <w:rsid w:val="00D66B42"/>
    <w:rsid w:val="00D726F5"/>
    <w:rsid w:val="00D729DA"/>
    <w:rsid w:val="00D73F78"/>
    <w:rsid w:val="00D74231"/>
    <w:rsid w:val="00D7516B"/>
    <w:rsid w:val="00D75258"/>
    <w:rsid w:val="00D7538C"/>
    <w:rsid w:val="00D756E8"/>
    <w:rsid w:val="00D75E75"/>
    <w:rsid w:val="00D76961"/>
    <w:rsid w:val="00D771F8"/>
    <w:rsid w:val="00D77A99"/>
    <w:rsid w:val="00D8088F"/>
    <w:rsid w:val="00D80A58"/>
    <w:rsid w:val="00D81E7E"/>
    <w:rsid w:val="00D82023"/>
    <w:rsid w:val="00D835DB"/>
    <w:rsid w:val="00D835EF"/>
    <w:rsid w:val="00D8374F"/>
    <w:rsid w:val="00D8390F"/>
    <w:rsid w:val="00D83B96"/>
    <w:rsid w:val="00D83DC3"/>
    <w:rsid w:val="00D83EBA"/>
    <w:rsid w:val="00D85331"/>
    <w:rsid w:val="00D8585D"/>
    <w:rsid w:val="00D87852"/>
    <w:rsid w:val="00D87C6D"/>
    <w:rsid w:val="00D91E48"/>
    <w:rsid w:val="00D92D40"/>
    <w:rsid w:val="00D9395C"/>
    <w:rsid w:val="00D93DFB"/>
    <w:rsid w:val="00D944EC"/>
    <w:rsid w:val="00D949ED"/>
    <w:rsid w:val="00D94D8C"/>
    <w:rsid w:val="00D953B4"/>
    <w:rsid w:val="00D9689B"/>
    <w:rsid w:val="00D97E7B"/>
    <w:rsid w:val="00DA09CB"/>
    <w:rsid w:val="00DA09E2"/>
    <w:rsid w:val="00DA13BF"/>
    <w:rsid w:val="00DA295D"/>
    <w:rsid w:val="00DA33C5"/>
    <w:rsid w:val="00DA377C"/>
    <w:rsid w:val="00DA43C9"/>
    <w:rsid w:val="00DA534E"/>
    <w:rsid w:val="00DA543C"/>
    <w:rsid w:val="00DA6146"/>
    <w:rsid w:val="00DA6C97"/>
    <w:rsid w:val="00DA7771"/>
    <w:rsid w:val="00DA7773"/>
    <w:rsid w:val="00DA7964"/>
    <w:rsid w:val="00DA7F9A"/>
    <w:rsid w:val="00DB0AA9"/>
    <w:rsid w:val="00DB0E1C"/>
    <w:rsid w:val="00DB1528"/>
    <w:rsid w:val="00DB248D"/>
    <w:rsid w:val="00DB2878"/>
    <w:rsid w:val="00DB38D9"/>
    <w:rsid w:val="00DB3F6A"/>
    <w:rsid w:val="00DB4800"/>
    <w:rsid w:val="00DB4964"/>
    <w:rsid w:val="00DB4B9E"/>
    <w:rsid w:val="00DB5246"/>
    <w:rsid w:val="00DB537F"/>
    <w:rsid w:val="00DB5720"/>
    <w:rsid w:val="00DB5CB9"/>
    <w:rsid w:val="00DB5E19"/>
    <w:rsid w:val="00DB621E"/>
    <w:rsid w:val="00DB6F16"/>
    <w:rsid w:val="00DB7196"/>
    <w:rsid w:val="00DB74A2"/>
    <w:rsid w:val="00DB77C8"/>
    <w:rsid w:val="00DB7B7C"/>
    <w:rsid w:val="00DB7BAA"/>
    <w:rsid w:val="00DC022D"/>
    <w:rsid w:val="00DC0ABA"/>
    <w:rsid w:val="00DC0ADA"/>
    <w:rsid w:val="00DC0B42"/>
    <w:rsid w:val="00DC15D8"/>
    <w:rsid w:val="00DC1B38"/>
    <w:rsid w:val="00DC27FF"/>
    <w:rsid w:val="00DC30C3"/>
    <w:rsid w:val="00DC34DA"/>
    <w:rsid w:val="00DC38BD"/>
    <w:rsid w:val="00DC6B28"/>
    <w:rsid w:val="00DC6E55"/>
    <w:rsid w:val="00DC7FE1"/>
    <w:rsid w:val="00DD089F"/>
    <w:rsid w:val="00DD08CB"/>
    <w:rsid w:val="00DD2436"/>
    <w:rsid w:val="00DD338B"/>
    <w:rsid w:val="00DD3DC8"/>
    <w:rsid w:val="00DD4364"/>
    <w:rsid w:val="00DD4B71"/>
    <w:rsid w:val="00DD75CE"/>
    <w:rsid w:val="00DD7617"/>
    <w:rsid w:val="00DE04E3"/>
    <w:rsid w:val="00DE0C9A"/>
    <w:rsid w:val="00DE1DDD"/>
    <w:rsid w:val="00DE2E5B"/>
    <w:rsid w:val="00DE2F7C"/>
    <w:rsid w:val="00DE2F94"/>
    <w:rsid w:val="00DE3172"/>
    <w:rsid w:val="00DE3487"/>
    <w:rsid w:val="00DE47E5"/>
    <w:rsid w:val="00DE4A26"/>
    <w:rsid w:val="00DE6AA0"/>
    <w:rsid w:val="00DE6CA6"/>
    <w:rsid w:val="00DE6E5A"/>
    <w:rsid w:val="00DE74D2"/>
    <w:rsid w:val="00DF13B5"/>
    <w:rsid w:val="00DF2641"/>
    <w:rsid w:val="00DF3083"/>
    <w:rsid w:val="00DF3419"/>
    <w:rsid w:val="00DF3452"/>
    <w:rsid w:val="00DF34E1"/>
    <w:rsid w:val="00DF3700"/>
    <w:rsid w:val="00DF3723"/>
    <w:rsid w:val="00DF3736"/>
    <w:rsid w:val="00DF3EFC"/>
    <w:rsid w:val="00DF511B"/>
    <w:rsid w:val="00DF51C2"/>
    <w:rsid w:val="00DF6595"/>
    <w:rsid w:val="00DF65DF"/>
    <w:rsid w:val="00DF7579"/>
    <w:rsid w:val="00DF766E"/>
    <w:rsid w:val="00DF795C"/>
    <w:rsid w:val="00E008E0"/>
    <w:rsid w:val="00E00F24"/>
    <w:rsid w:val="00E01691"/>
    <w:rsid w:val="00E019EA"/>
    <w:rsid w:val="00E024A5"/>
    <w:rsid w:val="00E02828"/>
    <w:rsid w:val="00E02FFA"/>
    <w:rsid w:val="00E0472D"/>
    <w:rsid w:val="00E04738"/>
    <w:rsid w:val="00E05E53"/>
    <w:rsid w:val="00E05EB1"/>
    <w:rsid w:val="00E06005"/>
    <w:rsid w:val="00E078DC"/>
    <w:rsid w:val="00E10277"/>
    <w:rsid w:val="00E1047D"/>
    <w:rsid w:val="00E10B49"/>
    <w:rsid w:val="00E1117A"/>
    <w:rsid w:val="00E115A3"/>
    <w:rsid w:val="00E119CD"/>
    <w:rsid w:val="00E11C09"/>
    <w:rsid w:val="00E15459"/>
    <w:rsid w:val="00E15483"/>
    <w:rsid w:val="00E15C93"/>
    <w:rsid w:val="00E1735B"/>
    <w:rsid w:val="00E21098"/>
    <w:rsid w:val="00E23D75"/>
    <w:rsid w:val="00E249F7"/>
    <w:rsid w:val="00E24C62"/>
    <w:rsid w:val="00E27645"/>
    <w:rsid w:val="00E304BC"/>
    <w:rsid w:val="00E305C5"/>
    <w:rsid w:val="00E30E19"/>
    <w:rsid w:val="00E3120D"/>
    <w:rsid w:val="00E31790"/>
    <w:rsid w:val="00E31F49"/>
    <w:rsid w:val="00E33085"/>
    <w:rsid w:val="00E3320D"/>
    <w:rsid w:val="00E334E3"/>
    <w:rsid w:val="00E3371D"/>
    <w:rsid w:val="00E33C2C"/>
    <w:rsid w:val="00E33FDC"/>
    <w:rsid w:val="00E34AC2"/>
    <w:rsid w:val="00E34E27"/>
    <w:rsid w:val="00E35DBD"/>
    <w:rsid w:val="00E35E2E"/>
    <w:rsid w:val="00E36103"/>
    <w:rsid w:val="00E36580"/>
    <w:rsid w:val="00E36E5E"/>
    <w:rsid w:val="00E400EE"/>
    <w:rsid w:val="00E40BBB"/>
    <w:rsid w:val="00E41769"/>
    <w:rsid w:val="00E41BB6"/>
    <w:rsid w:val="00E41E34"/>
    <w:rsid w:val="00E4276D"/>
    <w:rsid w:val="00E43E9C"/>
    <w:rsid w:val="00E46A7F"/>
    <w:rsid w:val="00E46CA9"/>
    <w:rsid w:val="00E50F9D"/>
    <w:rsid w:val="00E512D1"/>
    <w:rsid w:val="00E52261"/>
    <w:rsid w:val="00E52493"/>
    <w:rsid w:val="00E53084"/>
    <w:rsid w:val="00E53FA1"/>
    <w:rsid w:val="00E5436C"/>
    <w:rsid w:val="00E55478"/>
    <w:rsid w:val="00E55A6F"/>
    <w:rsid w:val="00E56115"/>
    <w:rsid w:val="00E56A17"/>
    <w:rsid w:val="00E57E9B"/>
    <w:rsid w:val="00E57F1B"/>
    <w:rsid w:val="00E601D0"/>
    <w:rsid w:val="00E60547"/>
    <w:rsid w:val="00E620E9"/>
    <w:rsid w:val="00E6756F"/>
    <w:rsid w:val="00E7193F"/>
    <w:rsid w:val="00E7198F"/>
    <w:rsid w:val="00E72ACF"/>
    <w:rsid w:val="00E742B2"/>
    <w:rsid w:val="00E775B5"/>
    <w:rsid w:val="00E77990"/>
    <w:rsid w:val="00E8023B"/>
    <w:rsid w:val="00E80B80"/>
    <w:rsid w:val="00E8239B"/>
    <w:rsid w:val="00E83572"/>
    <w:rsid w:val="00E8378B"/>
    <w:rsid w:val="00E839B6"/>
    <w:rsid w:val="00E83DB4"/>
    <w:rsid w:val="00E854E6"/>
    <w:rsid w:val="00E860B0"/>
    <w:rsid w:val="00E864DE"/>
    <w:rsid w:val="00E8655A"/>
    <w:rsid w:val="00E90036"/>
    <w:rsid w:val="00E924D2"/>
    <w:rsid w:val="00E93106"/>
    <w:rsid w:val="00E94B94"/>
    <w:rsid w:val="00E95117"/>
    <w:rsid w:val="00E95AD4"/>
    <w:rsid w:val="00E95E36"/>
    <w:rsid w:val="00E96534"/>
    <w:rsid w:val="00E9690A"/>
    <w:rsid w:val="00E970EE"/>
    <w:rsid w:val="00E977E1"/>
    <w:rsid w:val="00E97A89"/>
    <w:rsid w:val="00EA0051"/>
    <w:rsid w:val="00EA2648"/>
    <w:rsid w:val="00EA3E0D"/>
    <w:rsid w:val="00EA43E9"/>
    <w:rsid w:val="00EA476E"/>
    <w:rsid w:val="00EA4E4A"/>
    <w:rsid w:val="00EA5129"/>
    <w:rsid w:val="00EA594C"/>
    <w:rsid w:val="00EA62B7"/>
    <w:rsid w:val="00EA63C1"/>
    <w:rsid w:val="00EA696A"/>
    <w:rsid w:val="00EA76F9"/>
    <w:rsid w:val="00EA7AE2"/>
    <w:rsid w:val="00EB02B3"/>
    <w:rsid w:val="00EB03B1"/>
    <w:rsid w:val="00EB0F73"/>
    <w:rsid w:val="00EB2721"/>
    <w:rsid w:val="00EB27FD"/>
    <w:rsid w:val="00EB2877"/>
    <w:rsid w:val="00EB3F59"/>
    <w:rsid w:val="00EB4A90"/>
    <w:rsid w:val="00EC01EC"/>
    <w:rsid w:val="00EC0895"/>
    <w:rsid w:val="00EC2906"/>
    <w:rsid w:val="00EC38D2"/>
    <w:rsid w:val="00EC4257"/>
    <w:rsid w:val="00EC604C"/>
    <w:rsid w:val="00EC6994"/>
    <w:rsid w:val="00EC6CAB"/>
    <w:rsid w:val="00EC6F0C"/>
    <w:rsid w:val="00EC7A5F"/>
    <w:rsid w:val="00EC7E9D"/>
    <w:rsid w:val="00ED0314"/>
    <w:rsid w:val="00ED04F8"/>
    <w:rsid w:val="00ED0F00"/>
    <w:rsid w:val="00ED17F1"/>
    <w:rsid w:val="00ED1909"/>
    <w:rsid w:val="00ED1EB0"/>
    <w:rsid w:val="00ED2EF9"/>
    <w:rsid w:val="00ED3108"/>
    <w:rsid w:val="00ED3F8B"/>
    <w:rsid w:val="00ED5645"/>
    <w:rsid w:val="00ED5BFF"/>
    <w:rsid w:val="00ED5D83"/>
    <w:rsid w:val="00ED650F"/>
    <w:rsid w:val="00ED71E0"/>
    <w:rsid w:val="00ED7DB2"/>
    <w:rsid w:val="00EE0358"/>
    <w:rsid w:val="00EE0B2B"/>
    <w:rsid w:val="00EE1328"/>
    <w:rsid w:val="00EE23E4"/>
    <w:rsid w:val="00EE2DFF"/>
    <w:rsid w:val="00EE33EA"/>
    <w:rsid w:val="00EE37FB"/>
    <w:rsid w:val="00EE41FC"/>
    <w:rsid w:val="00EE4752"/>
    <w:rsid w:val="00EE4BB3"/>
    <w:rsid w:val="00EE5179"/>
    <w:rsid w:val="00EE56EA"/>
    <w:rsid w:val="00EE57C8"/>
    <w:rsid w:val="00EE6EE3"/>
    <w:rsid w:val="00EE70BC"/>
    <w:rsid w:val="00EE761E"/>
    <w:rsid w:val="00EF14E8"/>
    <w:rsid w:val="00EF1C69"/>
    <w:rsid w:val="00EF1E3F"/>
    <w:rsid w:val="00EF20BE"/>
    <w:rsid w:val="00EF2E38"/>
    <w:rsid w:val="00EF33D5"/>
    <w:rsid w:val="00EF36D6"/>
    <w:rsid w:val="00EF3C38"/>
    <w:rsid w:val="00EF4C8C"/>
    <w:rsid w:val="00EF52FF"/>
    <w:rsid w:val="00EF561C"/>
    <w:rsid w:val="00EF78E1"/>
    <w:rsid w:val="00F001A6"/>
    <w:rsid w:val="00F011E1"/>
    <w:rsid w:val="00F01363"/>
    <w:rsid w:val="00F0195D"/>
    <w:rsid w:val="00F019B0"/>
    <w:rsid w:val="00F02684"/>
    <w:rsid w:val="00F02AE3"/>
    <w:rsid w:val="00F033DD"/>
    <w:rsid w:val="00F046E0"/>
    <w:rsid w:val="00F05129"/>
    <w:rsid w:val="00F05515"/>
    <w:rsid w:val="00F07DCA"/>
    <w:rsid w:val="00F11185"/>
    <w:rsid w:val="00F11861"/>
    <w:rsid w:val="00F139F7"/>
    <w:rsid w:val="00F13FFE"/>
    <w:rsid w:val="00F146F6"/>
    <w:rsid w:val="00F1510D"/>
    <w:rsid w:val="00F1526E"/>
    <w:rsid w:val="00F15A65"/>
    <w:rsid w:val="00F16701"/>
    <w:rsid w:val="00F169C2"/>
    <w:rsid w:val="00F16A5A"/>
    <w:rsid w:val="00F1792B"/>
    <w:rsid w:val="00F20807"/>
    <w:rsid w:val="00F20DE9"/>
    <w:rsid w:val="00F21658"/>
    <w:rsid w:val="00F220C8"/>
    <w:rsid w:val="00F2264C"/>
    <w:rsid w:val="00F230B9"/>
    <w:rsid w:val="00F236B3"/>
    <w:rsid w:val="00F23D6F"/>
    <w:rsid w:val="00F24413"/>
    <w:rsid w:val="00F24777"/>
    <w:rsid w:val="00F24AFC"/>
    <w:rsid w:val="00F24C29"/>
    <w:rsid w:val="00F24E94"/>
    <w:rsid w:val="00F260EE"/>
    <w:rsid w:val="00F26CB6"/>
    <w:rsid w:val="00F2726C"/>
    <w:rsid w:val="00F3056A"/>
    <w:rsid w:val="00F30769"/>
    <w:rsid w:val="00F30E99"/>
    <w:rsid w:val="00F349EF"/>
    <w:rsid w:val="00F353A5"/>
    <w:rsid w:val="00F35410"/>
    <w:rsid w:val="00F35435"/>
    <w:rsid w:val="00F35658"/>
    <w:rsid w:val="00F3593C"/>
    <w:rsid w:val="00F36274"/>
    <w:rsid w:val="00F363AA"/>
    <w:rsid w:val="00F3773B"/>
    <w:rsid w:val="00F40867"/>
    <w:rsid w:val="00F4090B"/>
    <w:rsid w:val="00F41214"/>
    <w:rsid w:val="00F43405"/>
    <w:rsid w:val="00F4398B"/>
    <w:rsid w:val="00F43B18"/>
    <w:rsid w:val="00F440A7"/>
    <w:rsid w:val="00F46C86"/>
    <w:rsid w:val="00F478AA"/>
    <w:rsid w:val="00F50610"/>
    <w:rsid w:val="00F50D06"/>
    <w:rsid w:val="00F5174D"/>
    <w:rsid w:val="00F53BC2"/>
    <w:rsid w:val="00F53F45"/>
    <w:rsid w:val="00F553BD"/>
    <w:rsid w:val="00F5557B"/>
    <w:rsid w:val="00F5656D"/>
    <w:rsid w:val="00F57A75"/>
    <w:rsid w:val="00F57EAF"/>
    <w:rsid w:val="00F6032A"/>
    <w:rsid w:val="00F6146D"/>
    <w:rsid w:val="00F62871"/>
    <w:rsid w:val="00F631CE"/>
    <w:rsid w:val="00F6377D"/>
    <w:rsid w:val="00F63842"/>
    <w:rsid w:val="00F63980"/>
    <w:rsid w:val="00F63AF9"/>
    <w:rsid w:val="00F6432B"/>
    <w:rsid w:val="00F6453A"/>
    <w:rsid w:val="00F64A37"/>
    <w:rsid w:val="00F65D0A"/>
    <w:rsid w:val="00F66A6C"/>
    <w:rsid w:val="00F67747"/>
    <w:rsid w:val="00F71C7C"/>
    <w:rsid w:val="00F7233B"/>
    <w:rsid w:val="00F727D3"/>
    <w:rsid w:val="00F729C1"/>
    <w:rsid w:val="00F72DC5"/>
    <w:rsid w:val="00F73A52"/>
    <w:rsid w:val="00F73BAC"/>
    <w:rsid w:val="00F73EBA"/>
    <w:rsid w:val="00F74338"/>
    <w:rsid w:val="00F774D3"/>
    <w:rsid w:val="00F77747"/>
    <w:rsid w:val="00F8064F"/>
    <w:rsid w:val="00F80C60"/>
    <w:rsid w:val="00F80EAE"/>
    <w:rsid w:val="00F81864"/>
    <w:rsid w:val="00F8252F"/>
    <w:rsid w:val="00F837A5"/>
    <w:rsid w:val="00F8402C"/>
    <w:rsid w:val="00F846F0"/>
    <w:rsid w:val="00F84731"/>
    <w:rsid w:val="00F851F2"/>
    <w:rsid w:val="00F85475"/>
    <w:rsid w:val="00F858DA"/>
    <w:rsid w:val="00F85F5F"/>
    <w:rsid w:val="00F86622"/>
    <w:rsid w:val="00F868FA"/>
    <w:rsid w:val="00F878B4"/>
    <w:rsid w:val="00F87DA3"/>
    <w:rsid w:val="00F91452"/>
    <w:rsid w:val="00F92C7A"/>
    <w:rsid w:val="00F9317B"/>
    <w:rsid w:val="00F95537"/>
    <w:rsid w:val="00F97E8F"/>
    <w:rsid w:val="00FA0BFF"/>
    <w:rsid w:val="00FA38DD"/>
    <w:rsid w:val="00FA470C"/>
    <w:rsid w:val="00FA4DB5"/>
    <w:rsid w:val="00FA51B9"/>
    <w:rsid w:val="00FA51E2"/>
    <w:rsid w:val="00FA5619"/>
    <w:rsid w:val="00FA56E4"/>
    <w:rsid w:val="00FA6560"/>
    <w:rsid w:val="00FA6A65"/>
    <w:rsid w:val="00FA7198"/>
    <w:rsid w:val="00FA7697"/>
    <w:rsid w:val="00FA7F61"/>
    <w:rsid w:val="00FA7FE6"/>
    <w:rsid w:val="00FB00E0"/>
    <w:rsid w:val="00FB0258"/>
    <w:rsid w:val="00FB043A"/>
    <w:rsid w:val="00FB095C"/>
    <w:rsid w:val="00FB161F"/>
    <w:rsid w:val="00FB1896"/>
    <w:rsid w:val="00FB1C13"/>
    <w:rsid w:val="00FB1DAA"/>
    <w:rsid w:val="00FB208F"/>
    <w:rsid w:val="00FB42F7"/>
    <w:rsid w:val="00FB5318"/>
    <w:rsid w:val="00FB59C7"/>
    <w:rsid w:val="00FC24E1"/>
    <w:rsid w:val="00FC38F0"/>
    <w:rsid w:val="00FC3BFE"/>
    <w:rsid w:val="00FC3D11"/>
    <w:rsid w:val="00FC3D34"/>
    <w:rsid w:val="00FC490C"/>
    <w:rsid w:val="00FC5349"/>
    <w:rsid w:val="00FC5D89"/>
    <w:rsid w:val="00FC60EC"/>
    <w:rsid w:val="00FC61BC"/>
    <w:rsid w:val="00FC63BE"/>
    <w:rsid w:val="00FC68DD"/>
    <w:rsid w:val="00FC7F9D"/>
    <w:rsid w:val="00FD0857"/>
    <w:rsid w:val="00FD1D83"/>
    <w:rsid w:val="00FD271B"/>
    <w:rsid w:val="00FD4BF0"/>
    <w:rsid w:val="00FD51BC"/>
    <w:rsid w:val="00FD7091"/>
    <w:rsid w:val="00FD7781"/>
    <w:rsid w:val="00FD7ECD"/>
    <w:rsid w:val="00FE00FF"/>
    <w:rsid w:val="00FE0EBB"/>
    <w:rsid w:val="00FE0F92"/>
    <w:rsid w:val="00FE128E"/>
    <w:rsid w:val="00FE14E2"/>
    <w:rsid w:val="00FE1924"/>
    <w:rsid w:val="00FE4AFA"/>
    <w:rsid w:val="00FE4B57"/>
    <w:rsid w:val="00FE4E64"/>
    <w:rsid w:val="00FE55FF"/>
    <w:rsid w:val="00FE7A0F"/>
    <w:rsid w:val="00FE7ADA"/>
    <w:rsid w:val="00FF124F"/>
    <w:rsid w:val="00FF382D"/>
    <w:rsid w:val="00FF4F3B"/>
    <w:rsid w:val="00FF5504"/>
    <w:rsid w:val="00FF5815"/>
    <w:rsid w:val="00FF59D5"/>
    <w:rsid w:val="00FF5AD0"/>
    <w:rsid w:val="00FF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,"/>
  <w:listSeparator w:val=";"/>
  <w14:docId w14:val="5EBFD028"/>
  <w15:chartTrackingRefBased/>
  <w15:docId w15:val="{924C9CF1-247C-4F83-9123-3C5E278B1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A5DD7"/>
    <w:rPr>
      <w:rFonts w:ascii="Verdana" w:hAnsi="Verdana"/>
      <w:szCs w:val="24"/>
      <w:lang w:eastAsia="ja-JP"/>
    </w:rPr>
  </w:style>
  <w:style w:type="paragraph" w:styleId="Ttulo1">
    <w:name w:val="heading 1"/>
    <w:basedOn w:val="Normal"/>
    <w:next w:val="Normal"/>
    <w:link w:val="Ttulo1Char"/>
    <w:qFormat/>
    <w:rsid w:val="00214661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qFormat/>
    <w:rsid w:val="00214661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link w:val="Ttulo3Char"/>
    <w:qFormat/>
    <w:rsid w:val="00214661"/>
    <w:pPr>
      <w:keepNext/>
      <w:spacing w:before="240" w:after="60"/>
      <w:outlineLvl w:val="2"/>
    </w:pPr>
    <w:rPr>
      <w:rFonts w:ascii="Arial" w:hAnsi="Arial"/>
      <w:b/>
      <w:bCs/>
      <w:sz w:val="26"/>
      <w:szCs w:val="26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4A17D1"/>
    <w:pPr>
      <w:tabs>
        <w:tab w:val="center" w:pos="4419"/>
        <w:tab w:val="right" w:pos="8838"/>
      </w:tabs>
    </w:pPr>
    <w:rPr>
      <w:lang w:val="x-none"/>
    </w:rPr>
  </w:style>
  <w:style w:type="paragraph" w:styleId="Rodap">
    <w:name w:val="footer"/>
    <w:basedOn w:val="Normal"/>
    <w:link w:val="RodapChar"/>
    <w:rsid w:val="004A17D1"/>
    <w:pPr>
      <w:tabs>
        <w:tab w:val="center" w:pos="4419"/>
        <w:tab w:val="right" w:pos="8838"/>
      </w:tabs>
    </w:pPr>
    <w:rPr>
      <w:lang w:val="x-none"/>
    </w:rPr>
  </w:style>
  <w:style w:type="paragraph" w:styleId="Corpodetexto">
    <w:name w:val="Body Text"/>
    <w:basedOn w:val="Normal"/>
    <w:link w:val="CorpodetextoChar"/>
    <w:rsid w:val="00EA3591"/>
    <w:pPr>
      <w:spacing w:after="120"/>
    </w:pPr>
    <w:rPr>
      <w:rFonts w:ascii="LindeDaxOffice" w:eastAsia="Times New Roman" w:hAnsi="LindeDaxOffice"/>
      <w:sz w:val="22"/>
      <w:szCs w:val="22"/>
      <w:lang w:val="x-none" w:eastAsia="x-none"/>
    </w:rPr>
  </w:style>
  <w:style w:type="table" w:styleId="Tabelacomgrade">
    <w:name w:val="Table Grid"/>
    <w:basedOn w:val="Tabelanormal"/>
    <w:rsid w:val="006263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oDocumento">
    <w:name w:val="Título do Documento"/>
    <w:rsid w:val="0061227B"/>
    <w:pPr>
      <w:spacing w:before="240" w:after="240" w:line="360" w:lineRule="auto"/>
      <w:jc w:val="center"/>
    </w:pPr>
    <w:rPr>
      <w:rFonts w:ascii="Tahoma" w:hAnsi="Tahoma"/>
      <w:b/>
      <w:caps/>
      <w:sz w:val="28"/>
      <w:lang w:eastAsia="ja-JP"/>
    </w:rPr>
  </w:style>
  <w:style w:type="paragraph" w:customStyle="1" w:styleId="TtuloNvel1">
    <w:name w:val="Título Nível 1"/>
    <w:rsid w:val="0061227B"/>
    <w:pPr>
      <w:numPr>
        <w:numId w:val="1"/>
      </w:numPr>
      <w:spacing w:before="120" w:after="120" w:line="360" w:lineRule="auto"/>
    </w:pPr>
    <w:rPr>
      <w:rFonts w:ascii="Tahoma" w:hAnsi="Tahoma"/>
      <w:b/>
      <w:sz w:val="24"/>
      <w:szCs w:val="24"/>
      <w:lang w:eastAsia="ja-JP"/>
    </w:rPr>
  </w:style>
  <w:style w:type="paragraph" w:customStyle="1" w:styleId="TtuloNvel2">
    <w:name w:val="Título Nível 2"/>
    <w:rsid w:val="0061227B"/>
    <w:pPr>
      <w:numPr>
        <w:ilvl w:val="1"/>
        <w:numId w:val="1"/>
      </w:numPr>
      <w:spacing w:before="240" w:after="240" w:line="360" w:lineRule="auto"/>
    </w:pPr>
    <w:rPr>
      <w:rFonts w:ascii="Tahoma" w:hAnsi="Tahoma"/>
      <w:b/>
      <w:lang w:eastAsia="ja-JP"/>
    </w:rPr>
  </w:style>
  <w:style w:type="paragraph" w:customStyle="1" w:styleId="TtuloNvel3">
    <w:name w:val="Título Nível 3"/>
    <w:rsid w:val="0061227B"/>
    <w:pPr>
      <w:numPr>
        <w:ilvl w:val="2"/>
        <w:numId w:val="1"/>
      </w:numPr>
      <w:spacing w:before="240" w:after="240" w:line="360" w:lineRule="auto"/>
      <w:ind w:left="1225" w:hanging="1225"/>
    </w:pPr>
    <w:rPr>
      <w:rFonts w:ascii="Tahoma" w:hAnsi="Tahoma"/>
      <w:lang w:eastAsia="ja-JP"/>
    </w:rPr>
  </w:style>
  <w:style w:type="paragraph" w:customStyle="1" w:styleId="PargrafoPadro">
    <w:name w:val="Parágrafo Padrão"/>
    <w:rsid w:val="0061227B"/>
    <w:pPr>
      <w:spacing w:before="120" w:after="120" w:line="360" w:lineRule="auto"/>
      <w:ind w:firstLine="709"/>
      <w:jc w:val="both"/>
    </w:pPr>
    <w:rPr>
      <w:rFonts w:ascii="Tahoma" w:hAnsi="Tahoma"/>
      <w:lang w:eastAsia="ja-JP"/>
    </w:rPr>
  </w:style>
  <w:style w:type="paragraph" w:customStyle="1" w:styleId="ListaPadro">
    <w:name w:val="Lista Padrão"/>
    <w:rsid w:val="0061227B"/>
    <w:pPr>
      <w:numPr>
        <w:numId w:val="2"/>
      </w:numPr>
      <w:spacing w:before="120" w:after="120" w:line="360" w:lineRule="auto"/>
      <w:jc w:val="both"/>
    </w:pPr>
    <w:rPr>
      <w:rFonts w:ascii="Tahoma" w:hAnsi="Tahoma"/>
      <w:lang w:eastAsia="ja-JP"/>
    </w:rPr>
  </w:style>
  <w:style w:type="character" w:styleId="Hyperlink">
    <w:name w:val="Hyperlink"/>
    <w:uiPriority w:val="99"/>
    <w:rsid w:val="00214661"/>
    <w:rPr>
      <w:color w:val="0000FF"/>
      <w:u w:val="single"/>
    </w:rPr>
  </w:style>
  <w:style w:type="paragraph" w:styleId="Sumrio1">
    <w:name w:val="toc 1"/>
    <w:basedOn w:val="Normal"/>
    <w:next w:val="Normal"/>
    <w:uiPriority w:val="39"/>
    <w:rsid w:val="00702B49"/>
    <w:pPr>
      <w:spacing w:before="60" w:after="60"/>
    </w:pPr>
    <w:rPr>
      <w:rFonts w:ascii="Tahoma" w:hAnsi="Tahoma"/>
    </w:rPr>
  </w:style>
  <w:style w:type="paragraph" w:styleId="Sumrio2">
    <w:name w:val="toc 2"/>
    <w:basedOn w:val="Normal"/>
    <w:next w:val="Normal"/>
    <w:uiPriority w:val="39"/>
    <w:rsid w:val="00702B49"/>
    <w:pPr>
      <w:spacing w:before="60" w:after="60"/>
      <w:ind w:left="198"/>
    </w:pPr>
    <w:rPr>
      <w:rFonts w:ascii="Tahoma" w:hAnsi="Tahoma"/>
    </w:rPr>
  </w:style>
  <w:style w:type="paragraph" w:styleId="Sumrio3">
    <w:name w:val="toc 3"/>
    <w:basedOn w:val="Normal"/>
    <w:next w:val="Normal"/>
    <w:uiPriority w:val="39"/>
    <w:rsid w:val="00702B49"/>
    <w:pPr>
      <w:spacing w:before="60" w:after="60"/>
      <w:ind w:left="403"/>
    </w:pPr>
    <w:rPr>
      <w:rFonts w:ascii="Tahoma" w:hAnsi="Tahoma"/>
    </w:rPr>
  </w:style>
  <w:style w:type="paragraph" w:customStyle="1" w:styleId="Tabela-Cabealho">
    <w:name w:val="Tabela - Cabeçalho"/>
    <w:rsid w:val="0061227B"/>
    <w:pPr>
      <w:spacing w:before="60" w:after="60"/>
      <w:jc w:val="center"/>
    </w:pPr>
    <w:rPr>
      <w:rFonts w:ascii="Tahoma" w:hAnsi="Tahoma"/>
      <w:b/>
      <w:lang w:eastAsia="ja-JP"/>
    </w:rPr>
  </w:style>
  <w:style w:type="paragraph" w:customStyle="1" w:styleId="Tabela-Pargrafo">
    <w:name w:val="Tabela - Parágrafo"/>
    <w:rsid w:val="0061227B"/>
    <w:pPr>
      <w:spacing w:before="60" w:after="60"/>
    </w:pPr>
    <w:rPr>
      <w:rFonts w:ascii="Tahoma" w:hAnsi="Tahoma"/>
      <w:lang w:eastAsia="ja-JP"/>
    </w:rPr>
  </w:style>
  <w:style w:type="paragraph" w:customStyle="1" w:styleId="Tabela-Lista">
    <w:name w:val="Tabela - Lista"/>
    <w:rsid w:val="0061227B"/>
    <w:pPr>
      <w:numPr>
        <w:numId w:val="3"/>
      </w:numPr>
      <w:spacing w:before="60" w:after="60"/>
    </w:pPr>
    <w:rPr>
      <w:rFonts w:ascii="Tahoma" w:hAnsi="Tahoma"/>
      <w:lang w:eastAsia="ja-JP"/>
    </w:rPr>
  </w:style>
  <w:style w:type="paragraph" w:customStyle="1" w:styleId="DimNormal">
    <w:name w:val="DimNormal"/>
    <w:basedOn w:val="Normal"/>
    <w:link w:val="DimNormalChar"/>
    <w:rsid w:val="007C1B44"/>
    <w:pPr>
      <w:jc w:val="both"/>
    </w:pPr>
    <w:rPr>
      <w:rFonts w:ascii="Trebuchet MS" w:eastAsia="Batang" w:hAnsi="Trebuchet MS"/>
      <w:sz w:val="22"/>
      <w:szCs w:val="20"/>
      <w:lang w:val="x-none" w:eastAsia="x-none"/>
    </w:rPr>
  </w:style>
  <w:style w:type="character" w:customStyle="1" w:styleId="DimNormalChar">
    <w:name w:val="DimNormal Char"/>
    <w:link w:val="DimNormal"/>
    <w:rsid w:val="007C1B44"/>
    <w:rPr>
      <w:rFonts w:ascii="Trebuchet MS" w:eastAsia="Batang" w:hAnsi="Trebuchet MS"/>
      <w:sz w:val="22"/>
    </w:rPr>
  </w:style>
  <w:style w:type="paragraph" w:styleId="Legenda">
    <w:name w:val="caption"/>
    <w:basedOn w:val="Normal"/>
    <w:next w:val="Normal"/>
    <w:qFormat/>
    <w:rsid w:val="00482E41"/>
    <w:rPr>
      <w:b/>
      <w:bCs/>
      <w:szCs w:val="20"/>
    </w:rPr>
  </w:style>
  <w:style w:type="paragraph" w:customStyle="1" w:styleId="DimTtulo1">
    <w:name w:val="DimTítulo1"/>
    <w:basedOn w:val="DimNormal"/>
    <w:next w:val="DimNormal"/>
    <w:autoRedefine/>
    <w:rsid w:val="00E305C5"/>
    <w:pPr>
      <w:numPr>
        <w:numId w:val="4"/>
      </w:numPr>
    </w:pPr>
    <w:rPr>
      <w:b/>
      <w:sz w:val="24"/>
    </w:rPr>
  </w:style>
  <w:style w:type="paragraph" w:customStyle="1" w:styleId="DimTtulo2">
    <w:name w:val="DimTítulo2"/>
    <w:basedOn w:val="DimNormal"/>
    <w:next w:val="DimNormal"/>
    <w:autoRedefine/>
    <w:rsid w:val="00E305C5"/>
    <w:pPr>
      <w:numPr>
        <w:ilvl w:val="1"/>
        <w:numId w:val="4"/>
      </w:numPr>
      <w:ind w:left="357" w:hanging="357"/>
    </w:pPr>
    <w:rPr>
      <w:b/>
    </w:rPr>
  </w:style>
  <w:style w:type="paragraph" w:customStyle="1" w:styleId="ABLOCKPARA">
    <w:name w:val="A BLOCK PARA"/>
    <w:basedOn w:val="Normal"/>
    <w:rsid w:val="009B1345"/>
    <w:rPr>
      <w:rFonts w:ascii="Book Antiqua" w:eastAsia="Times New Roman" w:hAnsi="Book Antiqua"/>
      <w:sz w:val="22"/>
      <w:szCs w:val="20"/>
      <w:lang w:val="en-US" w:eastAsia="en-US"/>
    </w:rPr>
  </w:style>
  <w:style w:type="character" w:customStyle="1" w:styleId="CorpodetextoChar">
    <w:name w:val="Corpo de texto Char"/>
    <w:link w:val="Corpodetexto"/>
    <w:rsid w:val="00A84592"/>
    <w:rPr>
      <w:rFonts w:ascii="LindeDaxOffice" w:eastAsia="Times New Roman" w:hAnsi="LindeDaxOffice"/>
      <w:sz w:val="22"/>
      <w:szCs w:val="22"/>
    </w:rPr>
  </w:style>
  <w:style w:type="paragraph" w:styleId="MapadoDocumento">
    <w:name w:val="Document Map"/>
    <w:basedOn w:val="Normal"/>
    <w:link w:val="MapadoDocumentoChar"/>
    <w:semiHidden/>
    <w:rsid w:val="00A572EB"/>
    <w:pPr>
      <w:shd w:val="clear" w:color="auto" w:fill="000080"/>
    </w:pPr>
    <w:rPr>
      <w:rFonts w:ascii="Tahoma" w:hAnsi="Tahoma"/>
      <w:szCs w:val="20"/>
      <w:lang w:val="x-none"/>
    </w:rPr>
  </w:style>
  <w:style w:type="character" w:styleId="Forte">
    <w:name w:val="Strong"/>
    <w:uiPriority w:val="22"/>
    <w:qFormat/>
    <w:rsid w:val="009F2278"/>
    <w:rPr>
      <w:b/>
      <w:bCs/>
    </w:rPr>
  </w:style>
  <w:style w:type="paragraph" w:styleId="Textodebalo">
    <w:name w:val="Balloon Text"/>
    <w:basedOn w:val="Normal"/>
    <w:link w:val="TextodebaloChar"/>
    <w:rsid w:val="00561058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rsid w:val="00561058"/>
    <w:rPr>
      <w:rFonts w:ascii="Tahoma" w:hAnsi="Tahoma" w:cs="Tahoma"/>
      <w:sz w:val="16"/>
      <w:szCs w:val="16"/>
      <w:lang w:eastAsia="ja-JP"/>
    </w:rPr>
  </w:style>
  <w:style w:type="paragraph" w:styleId="Reviso">
    <w:name w:val="Revision"/>
    <w:hidden/>
    <w:uiPriority w:val="99"/>
    <w:semiHidden/>
    <w:rsid w:val="009741E7"/>
    <w:rPr>
      <w:rFonts w:ascii="Verdana" w:hAnsi="Verdana"/>
      <w:szCs w:val="24"/>
      <w:lang w:eastAsia="ja-JP"/>
    </w:rPr>
  </w:style>
  <w:style w:type="character" w:styleId="Refdecomentrio">
    <w:name w:val="annotation reference"/>
    <w:rsid w:val="009741E7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41E7"/>
    <w:rPr>
      <w:szCs w:val="20"/>
      <w:lang w:val="x-none"/>
    </w:rPr>
  </w:style>
  <w:style w:type="character" w:customStyle="1" w:styleId="TextodecomentrioChar">
    <w:name w:val="Texto de comentário Char"/>
    <w:link w:val="Textodecomentrio"/>
    <w:rsid w:val="009741E7"/>
    <w:rPr>
      <w:rFonts w:ascii="Verdana" w:hAnsi="Verdana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9741E7"/>
    <w:rPr>
      <w:b/>
      <w:bCs/>
    </w:rPr>
  </w:style>
  <w:style w:type="character" w:customStyle="1" w:styleId="AssuntodocomentrioChar">
    <w:name w:val="Assunto do comentário Char"/>
    <w:link w:val="Assuntodocomentrio"/>
    <w:rsid w:val="009741E7"/>
    <w:rPr>
      <w:rFonts w:ascii="Verdana" w:hAnsi="Verdana"/>
      <w:b/>
      <w:bCs/>
      <w:lang w:eastAsia="ja-JP"/>
    </w:rPr>
  </w:style>
  <w:style w:type="paragraph" w:styleId="PargrafodaLista">
    <w:name w:val="List Paragraph"/>
    <w:basedOn w:val="Normal"/>
    <w:uiPriority w:val="34"/>
    <w:qFormat/>
    <w:rsid w:val="00DE04E3"/>
    <w:pPr>
      <w:ind w:left="708"/>
    </w:pPr>
  </w:style>
  <w:style w:type="paragraph" w:customStyle="1" w:styleId="ndice">
    <w:name w:val="Índice"/>
    <w:basedOn w:val="Normal"/>
    <w:rsid w:val="00DD338B"/>
    <w:pPr>
      <w:suppressLineNumbers/>
      <w:suppressAutoHyphens/>
    </w:pPr>
    <w:rPr>
      <w:rFonts w:ascii="Book Antiqua" w:eastAsia="Times New Roman" w:hAnsi="Book Antiqua" w:cs="Tahoma"/>
      <w:sz w:val="22"/>
      <w:szCs w:val="20"/>
      <w:lang w:val="en-US" w:eastAsia="ar-SA"/>
    </w:rPr>
  </w:style>
  <w:style w:type="paragraph" w:styleId="NormalWeb">
    <w:name w:val="Normal (Web)"/>
    <w:basedOn w:val="Normal"/>
    <w:uiPriority w:val="99"/>
    <w:unhideWhenUsed/>
    <w:rsid w:val="007B5FB2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pt-BR"/>
    </w:rPr>
  </w:style>
  <w:style w:type="character" w:customStyle="1" w:styleId="apple-converted-space">
    <w:name w:val="apple-converted-space"/>
    <w:basedOn w:val="Fontepargpadro"/>
    <w:rsid w:val="007B5FB2"/>
  </w:style>
  <w:style w:type="paragraph" w:styleId="SemEspaamento">
    <w:name w:val="No Spacing"/>
    <w:uiPriority w:val="1"/>
    <w:qFormat/>
    <w:rsid w:val="00787925"/>
    <w:rPr>
      <w:rFonts w:ascii="Calibri" w:eastAsia="Calibri" w:hAnsi="Calibri"/>
      <w:sz w:val="22"/>
      <w:szCs w:val="22"/>
      <w:lang w:eastAsia="en-US"/>
    </w:rPr>
  </w:style>
  <w:style w:type="paragraph" w:styleId="Corpodetexto2">
    <w:name w:val="Body Text 2"/>
    <w:basedOn w:val="Normal"/>
    <w:link w:val="Corpodetexto2Char"/>
    <w:uiPriority w:val="99"/>
    <w:unhideWhenUsed/>
    <w:rsid w:val="00660C39"/>
    <w:pPr>
      <w:spacing w:after="120" w:line="480" w:lineRule="auto"/>
    </w:pPr>
    <w:rPr>
      <w:lang w:val="x-none"/>
    </w:rPr>
  </w:style>
  <w:style w:type="character" w:customStyle="1" w:styleId="Corpodetexto2Char">
    <w:name w:val="Corpo de texto 2 Char"/>
    <w:link w:val="Corpodetexto2"/>
    <w:uiPriority w:val="99"/>
    <w:rsid w:val="00660C39"/>
    <w:rPr>
      <w:rFonts w:ascii="Verdana" w:hAnsi="Verdana"/>
      <w:szCs w:val="24"/>
      <w:lang w:eastAsia="ja-JP"/>
    </w:rPr>
  </w:style>
  <w:style w:type="character" w:styleId="HiperlinkVisitado">
    <w:name w:val="FollowedHyperlink"/>
    <w:uiPriority w:val="99"/>
    <w:semiHidden/>
    <w:unhideWhenUsed/>
    <w:rsid w:val="00F169C2"/>
    <w:rPr>
      <w:color w:val="800080"/>
      <w:u w:val="single"/>
    </w:rPr>
  </w:style>
  <w:style w:type="character" w:customStyle="1" w:styleId="Ttulo1Char">
    <w:name w:val="Título 1 Char"/>
    <w:link w:val="Ttulo1"/>
    <w:rsid w:val="00B66DAB"/>
    <w:rPr>
      <w:rFonts w:ascii="Arial" w:hAnsi="Arial" w:cs="Arial"/>
      <w:b/>
      <w:bCs/>
      <w:kern w:val="32"/>
      <w:sz w:val="32"/>
      <w:szCs w:val="32"/>
      <w:lang w:eastAsia="ja-JP"/>
    </w:rPr>
  </w:style>
  <w:style w:type="character" w:customStyle="1" w:styleId="Ttulo2Char">
    <w:name w:val="Título 2 Char"/>
    <w:link w:val="Ttulo2"/>
    <w:rsid w:val="00B66DAB"/>
    <w:rPr>
      <w:rFonts w:ascii="Arial" w:hAnsi="Arial" w:cs="Arial"/>
      <w:b/>
      <w:bCs/>
      <w:i/>
      <w:iCs/>
      <w:sz w:val="28"/>
      <w:szCs w:val="28"/>
      <w:lang w:eastAsia="ja-JP"/>
    </w:rPr>
  </w:style>
  <w:style w:type="character" w:customStyle="1" w:styleId="Ttulo3Char">
    <w:name w:val="Título 3 Char"/>
    <w:link w:val="Ttulo3"/>
    <w:rsid w:val="00B66DAB"/>
    <w:rPr>
      <w:rFonts w:ascii="Arial" w:hAnsi="Arial" w:cs="Arial"/>
      <w:b/>
      <w:bCs/>
      <w:sz w:val="26"/>
      <w:szCs w:val="26"/>
      <w:lang w:eastAsia="ja-JP"/>
    </w:rPr>
  </w:style>
  <w:style w:type="character" w:customStyle="1" w:styleId="CabealhoChar">
    <w:name w:val="Cabeçalho Char"/>
    <w:link w:val="Cabealho"/>
    <w:rsid w:val="00B66DAB"/>
    <w:rPr>
      <w:rFonts w:ascii="Verdana" w:hAnsi="Verdana"/>
      <w:szCs w:val="24"/>
      <w:lang w:eastAsia="ja-JP"/>
    </w:rPr>
  </w:style>
  <w:style w:type="character" w:customStyle="1" w:styleId="RodapChar">
    <w:name w:val="Rodapé Char"/>
    <w:link w:val="Rodap"/>
    <w:rsid w:val="00B66DAB"/>
    <w:rPr>
      <w:rFonts w:ascii="Verdana" w:hAnsi="Verdana"/>
      <w:szCs w:val="24"/>
      <w:lang w:eastAsia="ja-JP"/>
    </w:rPr>
  </w:style>
  <w:style w:type="character" w:customStyle="1" w:styleId="MapadoDocumentoChar">
    <w:name w:val="Mapa do Documento Char"/>
    <w:link w:val="MapadoDocumento"/>
    <w:semiHidden/>
    <w:rsid w:val="00B66DAB"/>
    <w:rPr>
      <w:rFonts w:ascii="Tahoma" w:hAnsi="Tahoma" w:cs="Tahoma"/>
      <w:shd w:val="clear" w:color="auto" w:fill="00008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5492">
          <w:marLeft w:val="0"/>
          <w:marRight w:val="0"/>
          <w:marTop w:val="3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arcos@mpguchi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emerson.silva\Configura&#231;&#245;es%20locais\Temporary%20Internet%20Files\Content.Outlook\5MS2IKM6\DUM%20-%20Documento%20&#218;nico%20de%20Manuten&#231;&#227;o%20(2)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5F6F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B7D126-086A-45A4-849B-EDCEB362D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DUM - Documento Único de Manutenção (2).dot</Template>
  <TotalTime>47</TotalTime>
  <Pages>19</Pages>
  <Words>1096</Words>
  <Characters>5922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Mestre</vt:lpstr>
    </vt:vector>
  </TitlesOfParts>
  <Company/>
  <LinksUpToDate>false</LinksUpToDate>
  <CharactersWithSpaces>7004</CharactersWithSpaces>
  <SharedDoc>false</SharedDoc>
  <HLinks>
    <vt:vector size="6" baseType="variant">
      <vt:variant>
        <vt:i4>4980848</vt:i4>
      </vt:variant>
      <vt:variant>
        <vt:i4>0</vt:i4>
      </vt:variant>
      <vt:variant>
        <vt:i4>0</vt:i4>
      </vt:variant>
      <vt:variant>
        <vt:i4>5</vt:i4>
      </vt:variant>
      <vt:variant>
        <vt:lpwstr>mailto:marcos@mpguchii.net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Mestre</dc:title>
  <dc:subject/>
  <dc:creator>#admspo02</dc:creator>
  <cp:keywords/>
  <cp:lastModifiedBy>Marcos MP</cp:lastModifiedBy>
  <cp:revision>4</cp:revision>
  <cp:lastPrinted>2015-07-10T13:19:00Z</cp:lastPrinted>
  <dcterms:created xsi:type="dcterms:W3CDTF">2016-04-14T22:48:00Z</dcterms:created>
  <dcterms:modified xsi:type="dcterms:W3CDTF">2016-04-21T23:01:00Z</dcterms:modified>
</cp:coreProperties>
</file>