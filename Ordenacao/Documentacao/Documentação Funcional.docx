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06"/>
      </w:tblGrid>
      <w:tr w:rsidR="004C3E68" w:rsidRPr="0017092F" w:rsidTr="00294670">
        <w:trPr>
          <w:trHeight w:val="1408"/>
        </w:trPr>
        <w:tc>
          <w:tcPr>
            <w:tcW w:w="10206" w:type="dxa"/>
            <w:tcBorders>
              <w:bottom w:val="single" w:sz="4" w:space="0" w:color="auto"/>
            </w:tcBorders>
            <w:vAlign w:val="center"/>
          </w:tcPr>
          <w:p w:rsidR="004C3E68" w:rsidRDefault="002446AA" w:rsidP="00540519">
            <w:pPr>
              <w:pStyle w:val="Cabealho"/>
              <w:jc w:val="center"/>
              <w:rPr>
                <w:rFonts w:ascii="Arial" w:hAnsi="Arial" w:cs="Arial"/>
                <w:sz w:val="16"/>
                <w:szCs w:val="16"/>
                <w:lang w:val="pt-BR"/>
              </w:rPr>
            </w:pPr>
            <w:r>
              <w:rPr>
                <w:rFonts w:ascii="Arial" w:hAnsi="Arial" w:cs="Arial"/>
                <w:noProof/>
                <w:sz w:val="16"/>
                <w:szCs w:val="16"/>
                <w:lang w:val="pt-BR" w:eastAsia="pt-BR"/>
              </w:rPr>
              <w:drawing>
                <wp:inline distT="0" distB="0" distL="0" distR="0">
                  <wp:extent cx="1524000" cy="1209675"/>
                  <wp:effectExtent l="0" t="0" r="0" b="0"/>
                  <wp:docPr id="2" name="Imagem 1" descr="AMF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MF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25FDC">
              <w:rPr>
                <w:rFonts w:ascii="Arial" w:hAnsi="Arial" w:cs="Arial"/>
                <w:sz w:val="16"/>
                <w:szCs w:val="16"/>
                <w:lang w:val="pt-BR"/>
              </w:rPr>
              <w:t xml:space="preserve"> </w:t>
            </w:r>
          </w:p>
          <w:p w:rsidR="00025FDC" w:rsidRPr="00025FDC" w:rsidRDefault="00025FDC" w:rsidP="00540519">
            <w:pPr>
              <w:pStyle w:val="Cabealho"/>
              <w:jc w:val="center"/>
              <w:rPr>
                <w:rFonts w:ascii="Arial" w:hAnsi="Arial" w:cs="Arial"/>
                <w:sz w:val="30"/>
                <w:szCs w:val="30"/>
                <w:lang w:val="pt-BR"/>
              </w:rPr>
            </w:pPr>
            <w:r w:rsidRPr="00025FDC">
              <w:rPr>
                <w:rFonts w:ascii="Arial" w:hAnsi="Arial" w:cs="Arial"/>
                <w:sz w:val="30"/>
                <w:szCs w:val="30"/>
                <w:lang w:val="pt-BR"/>
              </w:rPr>
              <w:t>TAP-2016</w:t>
            </w:r>
          </w:p>
        </w:tc>
      </w:tr>
    </w:tbl>
    <w:p w:rsidR="00025FDC" w:rsidRDefault="00025FDC" w:rsidP="00A62635">
      <w:pPr>
        <w:pStyle w:val="TtulodoDocumento"/>
        <w:tabs>
          <w:tab w:val="left" w:pos="9214"/>
          <w:tab w:val="left" w:pos="9356"/>
        </w:tabs>
        <w:spacing w:before="0" w:after="0" w:line="240" w:lineRule="auto"/>
        <w:outlineLvl w:val="0"/>
        <w:rPr>
          <w:rFonts w:cs="Tahoma"/>
        </w:rPr>
      </w:pPr>
    </w:p>
    <w:p w:rsidR="00146A03" w:rsidRDefault="00D81E7E" w:rsidP="001E4936">
      <w:pPr>
        <w:pStyle w:val="TtulodoDocumento"/>
        <w:tabs>
          <w:tab w:val="left" w:pos="9214"/>
          <w:tab w:val="left" w:pos="9356"/>
        </w:tabs>
        <w:spacing w:before="0" w:after="0" w:line="240" w:lineRule="auto"/>
        <w:outlineLvl w:val="0"/>
        <w:rPr>
          <w:rFonts w:cs="Tahoma"/>
        </w:rPr>
      </w:pPr>
      <w:r w:rsidRPr="00900303">
        <w:rPr>
          <w:rFonts w:cs="Tahoma"/>
        </w:rPr>
        <w:t>DUM – Documento Único de Manutenção</w:t>
      </w:r>
    </w:p>
    <w:p w:rsidR="00025FDC" w:rsidRDefault="00025FDC" w:rsidP="00025FDC"/>
    <w:p w:rsidR="00025FDC" w:rsidRPr="00025FDC" w:rsidRDefault="00025FDC" w:rsidP="00025FDC"/>
    <w:p w:rsidR="00904469" w:rsidRPr="007C5B17" w:rsidRDefault="00904469" w:rsidP="001E4936">
      <w:pPr>
        <w:pStyle w:val="TtuloNvel1"/>
        <w:rPr>
          <w:rFonts w:ascii="Times New Roman" w:hAnsi="Times New Roman"/>
        </w:rPr>
      </w:pPr>
      <w:bookmarkStart w:id="0" w:name="_Toc425417711"/>
      <w:r w:rsidRPr="007C5B17">
        <w:rPr>
          <w:rFonts w:ascii="Times New Roman" w:hAnsi="Times New Roman"/>
        </w:rPr>
        <w:t>Levantamento dos Requisitos</w:t>
      </w:r>
      <w:bookmarkEnd w:id="0"/>
    </w:p>
    <w:p w:rsidR="00523C62" w:rsidRPr="007C5B17" w:rsidRDefault="00736FB6" w:rsidP="00523C62">
      <w:pPr>
        <w:pStyle w:val="TtuloNvel3"/>
        <w:rPr>
          <w:rFonts w:ascii="Times New Roman" w:hAnsi="Times New Roman"/>
        </w:rPr>
      </w:pPr>
      <w:bookmarkStart w:id="1" w:name="_Toc425417712"/>
      <w:r w:rsidRPr="007C5B17">
        <w:rPr>
          <w:rFonts w:ascii="Times New Roman" w:hAnsi="Times New Roman"/>
        </w:rPr>
        <w:t>Cenário</w:t>
      </w:r>
      <w:r w:rsidR="00441BCD" w:rsidRPr="007C5B17">
        <w:rPr>
          <w:rFonts w:ascii="Times New Roman" w:hAnsi="Times New Roman"/>
        </w:rPr>
        <w:t xml:space="preserve"> Atual</w:t>
      </w:r>
      <w:bookmarkEnd w:id="1"/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206"/>
      </w:tblGrid>
      <w:tr w:rsidR="00335308" w:rsidRPr="007C5B17" w:rsidTr="001510C9">
        <w:trPr>
          <w:trHeight w:val="329"/>
        </w:trPr>
        <w:tc>
          <w:tcPr>
            <w:tcW w:w="10206" w:type="dxa"/>
            <w:shd w:val="clear" w:color="auto" w:fill="E0E0E0"/>
          </w:tcPr>
          <w:p w:rsidR="00335308" w:rsidRPr="007C5B17" w:rsidRDefault="00736FB6" w:rsidP="0025028C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Cenário</w:t>
            </w:r>
            <w:r w:rsidR="00335308"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 xml:space="preserve"> Atual</w:t>
            </w:r>
            <w:r w:rsidR="007001AD"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 xml:space="preserve"> – Definição do Problema</w:t>
            </w:r>
          </w:p>
        </w:tc>
      </w:tr>
      <w:tr w:rsidR="00D4426F" w:rsidRPr="007C5B17" w:rsidTr="00990D3C">
        <w:trPr>
          <w:trHeight w:val="514"/>
        </w:trPr>
        <w:tc>
          <w:tcPr>
            <w:tcW w:w="10206" w:type="dxa"/>
          </w:tcPr>
          <w:p w:rsidR="00D01865" w:rsidRPr="007C5B17" w:rsidRDefault="00D01865" w:rsidP="00D01865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  <w:p w:rsidR="00716B04" w:rsidRPr="007C5B17" w:rsidRDefault="00025FDC" w:rsidP="0068326E">
            <w:pPr>
              <w:snapToGrid w:val="0"/>
              <w:rPr>
                <w:rFonts w:ascii="Times New Roman" w:hAnsi="Times New Roman"/>
                <w:szCs w:val="20"/>
              </w:rPr>
            </w:pPr>
            <w:r w:rsidRPr="007C5B17">
              <w:rPr>
                <w:rFonts w:ascii="Times New Roman" w:hAnsi="Times New Roman"/>
                <w:szCs w:val="20"/>
              </w:rPr>
              <w:t>Criar um sistema em que apresente a comparação entre variados algoritmos de ordenação.</w:t>
            </w:r>
          </w:p>
          <w:p w:rsidR="0068326E" w:rsidRPr="007C5B17" w:rsidRDefault="0068326E" w:rsidP="0068326E">
            <w:pPr>
              <w:snapToGrid w:val="0"/>
              <w:rPr>
                <w:rFonts w:ascii="Times New Roman" w:hAnsi="Times New Roman"/>
                <w:szCs w:val="20"/>
              </w:rPr>
            </w:pPr>
          </w:p>
          <w:p w:rsidR="0068326E" w:rsidRPr="007C5B17" w:rsidRDefault="0068326E" w:rsidP="0068326E">
            <w:pPr>
              <w:snapToGrid w:val="0"/>
              <w:rPr>
                <w:rFonts w:ascii="Times New Roman" w:hAnsi="Times New Roman"/>
                <w:szCs w:val="20"/>
              </w:rPr>
            </w:pPr>
          </w:p>
        </w:tc>
      </w:tr>
    </w:tbl>
    <w:p w:rsidR="001E4936" w:rsidRPr="007C5B17" w:rsidRDefault="001E4936" w:rsidP="001E4936">
      <w:pPr>
        <w:pStyle w:val="TtuloNvel1"/>
        <w:rPr>
          <w:rFonts w:ascii="Times New Roman" w:hAnsi="Times New Roman"/>
        </w:rPr>
      </w:pPr>
      <w:r w:rsidRPr="007C5B17">
        <w:rPr>
          <w:rFonts w:ascii="Times New Roman" w:hAnsi="Times New Roman"/>
        </w:rPr>
        <w:t>Detalhamento Funcional</w:t>
      </w:r>
    </w:p>
    <w:tbl>
      <w:tblPr>
        <w:tblW w:w="1044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851"/>
        <w:gridCol w:w="1842"/>
        <w:gridCol w:w="7040"/>
      </w:tblGrid>
      <w:tr w:rsidR="007001AD" w:rsidRPr="007C5B17" w:rsidTr="006C0AE1">
        <w:trPr>
          <w:trHeight w:val="174"/>
        </w:trPr>
        <w:tc>
          <w:tcPr>
            <w:tcW w:w="709" w:type="dxa"/>
            <w:shd w:val="clear" w:color="auto" w:fill="E0E0E0"/>
          </w:tcPr>
          <w:p w:rsidR="007001AD" w:rsidRPr="007C5B17" w:rsidRDefault="007001AD" w:rsidP="00F001A6">
            <w:pPr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ID Req.</w:t>
            </w:r>
          </w:p>
        </w:tc>
        <w:tc>
          <w:tcPr>
            <w:tcW w:w="851" w:type="dxa"/>
            <w:shd w:val="clear" w:color="auto" w:fill="E0E0E0"/>
          </w:tcPr>
          <w:p w:rsidR="007001AD" w:rsidRPr="007C5B17" w:rsidRDefault="007001AD" w:rsidP="00F001A6">
            <w:pPr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ID</w:t>
            </w:r>
          </w:p>
          <w:p w:rsidR="007001AD" w:rsidRPr="007C5B17" w:rsidRDefault="007001AD" w:rsidP="00F001A6">
            <w:pPr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Func.</w:t>
            </w:r>
          </w:p>
        </w:tc>
        <w:tc>
          <w:tcPr>
            <w:tcW w:w="1842" w:type="dxa"/>
            <w:shd w:val="clear" w:color="auto" w:fill="E0E0E0"/>
          </w:tcPr>
          <w:p w:rsidR="007001AD" w:rsidRPr="007C5B17" w:rsidRDefault="007001AD" w:rsidP="00F001A6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Funcionalidade</w:t>
            </w:r>
          </w:p>
        </w:tc>
        <w:tc>
          <w:tcPr>
            <w:tcW w:w="7040" w:type="dxa"/>
            <w:shd w:val="clear" w:color="auto" w:fill="E0E0E0"/>
          </w:tcPr>
          <w:p w:rsidR="007001AD" w:rsidRPr="007C5B17" w:rsidRDefault="007001AD" w:rsidP="00F001A6">
            <w:pPr>
              <w:jc w:val="center"/>
              <w:rPr>
                <w:rFonts w:ascii="Times New Roman" w:hAnsi="Times New Roman"/>
                <w:b/>
                <w:bCs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bCs/>
                <w:color w:val="000000"/>
                <w:szCs w:val="20"/>
              </w:rPr>
              <w:t>Descrição – Detalhamento Funcional</w:t>
            </w:r>
          </w:p>
        </w:tc>
      </w:tr>
      <w:tr w:rsidR="00CD67D3" w:rsidRPr="007C5B17" w:rsidTr="006C0AE1">
        <w:trPr>
          <w:trHeight w:val="240"/>
        </w:trPr>
        <w:tc>
          <w:tcPr>
            <w:tcW w:w="709" w:type="dxa"/>
          </w:tcPr>
          <w:p w:rsidR="00CD67D3" w:rsidRPr="007C5B17" w:rsidRDefault="00CD67D3" w:rsidP="00CD67D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1</w:t>
            </w:r>
          </w:p>
        </w:tc>
        <w:tc>
          <w:tcPr>
            <w:tcW w:w="851" w:type="dxa"/>
          </w:tcPr>
          <w:p w:rsidR="00CD67D3" w:rsidRPr="007C5B17" w:rsidRDefault="00E06005" w:rsidP="00CD67D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1.1</w:t>
            </w:r>
          </w:p>
          <w:p w:rsidR="00CD67D3" w:rsidRPr="007C5B17" w:rsidRDefault="00CD67D3" w:rsidP="00CD67D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</w:p>
        </w:tc>
        <w:tc>
          <w:tcPr>
            <w:tcW w:w="1842" w:type="dxa"/>
          </w:tcPr>
          <w:p w:rsidR="00CD67D3" w:rsidRPr="007C5B17" w:rsidRDefault="005013BB" w:rsidP="005013BB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color w:val="000000"/>
                <w:szCs w:val="20"/>
              </w:rPr>
              <w:t xml:space="preserve">Interface e definições do programa </w:t>
            </w:r>
          </w:p>
        </w:tc>
        <w:tc>
          <w:tcPr>
            <w:tcW w:w="7040" w:type="dxa"/>
          </w:tcPr>
          <w:p w:rsidR="00EA0051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O programa foi desenvolvido em C# Windows Forms.</w:t>
            </w:r>
          </w:p>
          <w:p w:rsidR="005013BB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5013BB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O Programa possui uma interface bem simples com um campo </w:t>
            </w:r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>textbox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para o usuário informa a quantidade de números a serem gerados, um </w:t>
            </w:r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>button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que executa a ação de gerar números aleatórios, um </w:t>
            </w:r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>listbox</w:t>
            </w:r>
            <w:r w:rsid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que mostra os números após serem ordenados, uma </w:t>
            </w:r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 xml:space="preserve">label 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que mostra o tempo demorado para fazer a ordenação e 10 </w:t>
            </w:r>
            <w:r w:rsidRPr="007C5B17">
              <w:rPr>
                <w:rFonts w:ascii="Times New Roman" w:hAnsi="Times New Roman"/>
                <w:b/>
                <w:i/>
                <w:color w:val="000000"/>
                <w:szCs w:val="20"/>
              </w:rPr>
              <w:t xml:space="preserve">buttons 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, onde cada um executa um método de ordenação diferente.</w:t>
            </w:r>
          </w:p>
          <w:p w:rsidR="005013BB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5013BB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</w:rPr>
              <w:object w:dxaOrig="10620" w:dyaOrig="5490">
                <v:shape id="_x0000_i1026" type="#_x0000_t75" style="width:329.25pt;height:170.25pt" o:ole="">
                  <v:imagedata r:id="rId9" o:title=""/>
                </v:shape>
                <o:OLEObject Type="Embed" ProgID="PBrush" ShapeID="_x0000_i1026" DrawAspect="Content" ObjectID="_1522168484" r:id="rId10"/>
              </w:object>
            </w:r>
          </w:p>
          <w:p w:rsidR="005013BB" w:rsidRPr="007C5B17" w:rsidRDefault="005013BB" w:rsidP="005013BB">
            <w:pPr>
              <w:tabs>
                <w:tab w:val="left" w:pos="1425"/>
              </w:tabs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</w:p>
        </w:tc>
      </w:tr>
      <w:tr w:rsidR="00B66DAB" w:rsidRPr="007C5B17" w:rsidTr="006C0AE1">
        <w:trPr>
          <w:trHeight w:val="240"/>
        </w:trPr>
        <w:tc>
          <w:tcPr>
            <w:tcW w:w="709" w:type="dxa"/>
          </w:tcPr>
          <w:p w:rsidR="00B66DAB" w:rsidRPr="007C5B17" w:rsidRDefault="00B66DAB" w:rsidP="00B66DA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lastRenderedPageBreak/>
              <w:t>2</w:t>
            </w:r>
          </w:p>
        </w:tc>
        <w:tc>
          <w:tcPr>
            <w:tcW w:w="851" w:type="dxa"/>
          </w:tcPr>
          <w:p w:rsidR="00B66DAB" w:rsidRPr="007C5B17" w:rsidRDefault="00B66DAB" w:rsidP="00B66DA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2.1</w:t>
            </w:r>
          </w:p>
        </w:tc>
        <w:tc>
          <w:tcPr>
            <w:tcW w:w="1842" w:type="dxa"/>
          </w:tcPr>
          <w:p w:rsidR="002E4028" w:rsidRPr="007C5B17" w:rsidRDefault="005013BB" w:rsidP="0072779C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color w:val="000000"/>
                <w:szCs w:val="20"/>
              </w:rPr>
              <w:t>Funcionamento do Programa</w:t>
            </w:r>
          </w:p>
          <w:p w:rsidR="00B01522" w:rsidRPr="007C5B17" w:rsidRDefault="00B01522" w:rsidP="0072779C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  <w:p w:rsidR="00B01522" w:rsidRPr="007C5B17" w:rsidRDefault="00B01522" w:rsidP="00B01522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Campo “Quantidade de Números”</w:t>
            </w:r>
          </w:p>
          <w:p w:rsidR="00B01522" w:rsidRPr="007C5B17" w:rsidRDefault="00B01522" w:rsidP="0072779C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</w:tc>
        <w:tc>
          <w:tcPr>
            <w:tcW w:w="7040" w:type="dxa"/>
          </w:tcPr>
          <w:p w:rsidR="005013BB" w:rsidRPr="007C5B17" w:rsidRDefault="005013BB" w:rsidP="002E4028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E0472D" w:rsidRPr="007C5B17" w:rsidRDefault="00E0472D" w:rsidP="002E4028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2E4028" w:rsidRPr="007C5B17" w:rsidRDefault="005013BB" w:rsidP="00E0472D">
            <w:pPr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Ao Ser executado o usuário terá somente o campo “Quantidade de Números” disponível para executar uma informação.</w:t>
            </w:r>
          </w:p>
          <w:p w:rsidR="005013BB" w:rsidRPr="007C5B17" w:rsidRDefault="005013BB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5013BB" w:rsidRPr="007C5B17" w:rsidRDefault="005013BB" w:rsidP="00E0472D">
            <w:pPr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Para liberar </w:t>
            </w:r>
            <w:r w:rsidR="00E0472D" w:rsidRPr="007C5B17">
              <w:rPr>
                <w:rFonts w:ascii="Times New Roman" w:hAnsi="Times New Roman"/>
                <w:b/>
                <w:color w:val="000000"/>
                <w:szCs w:val="20"/>
              </w:rPr>
              <w:t>os outros botões no sistema, o usuário deve inserir no campo somente números inteiros maiores que zero.</w:t>
            </w:r>
          </w:p>
          <w:p w:rsidR="005013BB" w:rsidRPr="007C5B17" w:rsidRDefault="00E0472D" w:rsidP="00E0472D">
            <w:pPr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Além disso, o campo só permite digitar números.</w:t>
            </w:r>
          </w:p>
          <w:p w:rsidR="006C0AE1" w:rsidRPr="007C5B17" w:rsidRDefault="006C0AE1" w:rsidP="00E0472D">
            <w:pPr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Se a tecla enter for pressionada ele chamará o método do botão “Gerar”;</w:t>
            </w:r>
          </w:p>
          <w:p w:rsidR="005013BB" w:rsidRPr="007C5B17" w:rsidRDefault="005013BB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E0472D" w:rsidRPr="007C5B17" w:rsidRDefault="00FA470C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</w:rPr>
              <w:object w:dxaOrig="10590" w:dyaOrig="5445">
                <v:shape id="_x0000_i1027" type="#_x0000_t75" style="width:329.25pt;height:169.5pt" o:ole="">
                  <v:imagedata r:id="rId11" o:title=""/>
                </v:shape>
                <o:OLEObject Type="Embed" ProgID="PBrush" ShapeID="_x0000_i1027" DrawAspect="Content" ObjectID="_1522168485" r:id="rId12"/>
              </w:object>
            </w:r>
          </w:p>
          <w:p w:rsidR="00E0472D" w:rsidRPr="007C5B17" w:rsidRDefault="00E0472D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B01522" w:rsidRPr="007C5B17" w:rsidRDefault="00B01522" w:rsidP="005013BB">
            <w:pPr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</w:p>
          <w:p w:rsidR="00FA470C" w:rsidRPr="007C5B17" w:rsidRDefault="002446AA" w:rsidP="005013BB">
            <w:pPr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lastRenderedPageBreak/>
              <w:drawing>
                <wp:inline distT="0" distB="0" distL="0" distR="0">
                  <wp:extent cx="4152900" cy="2181225"/>
                  <wp:effectExtent l="0" t="0" r="0" b="0"/>
                  <wp:docPr id="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1522" w:rsidRPr="007C5B17" w:rsidRDefault="00B01522" w:rsidP="005013BB">
            <w:pPr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</w:p>
          <w:p w:rsidR="00B01522" w:rsidRPr="007C5B17" w:rsidRDefault="00B01522" w:rsidP="005013BB">
            <w:pPr>
              <w:spacing w:line="360" w:lineRule="auto"/>
              <w:rPr>
                <w:rFonts w:ascii="Times New Roman" w:hAnsi="Times New Roman"/>
                <w:noProof/>
                <w:lang w:eastAsia="pt-BR"/>
              </w:rPr>
            </w:pPr>
          </w:p>
          <w:p w:rsidR="00B01522" w:rsidRPr="007C5B17" w:rsidRDefault="002446AA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>
                  <wp:extent cx="4210050" cy="2209800"/>
                  <wp:effectExtent l="0" t="0" r="0" b="0"/>
                  <wp:docPr id="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13BB" w:rsidRPr="007C5B17" w:rsidRDefault="005013BB" w:rsidP="005013BB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</w:p>
        </w:tc>
      </w:tr>
      <w:tr w:rsidR="00E34E27" w:rsidRPr="007C5B17" w:rsidTr="006C0AE1">
        <w:trPr>
          <w:trHeight w:val="240"/>
        </w:trPr>
        <w:tc>
          <w:tcPr>
            <w:tcW w:w="709" w:type="dxa"/>
          </w:tcPr>
          <w:p w:rsidR="00E34E27" w:rsidRPr="007C5B17" w:rsidRDefault="00B01522" w:rsidP="00B66DA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lastRenderedPageBreak/>
              <w:t>2</w:t>
            </w:r>
          </w:p>
        </w:tc>
        <w:tc>
          <w:tcPr>
            <w:tcW w:w="851" w:type="dxa"/>
          </w:tcPr>
          <w:p w:rsidR="00E34E27" w:rsidRPr="007C5B17" w:rsidRDefault="00B01522" w:rsidP="00B66DAB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2.2</w:t>
            </w:r>
          </w:p>
        </w:tc>
        <w:tc>
          <w:tcPr>
            <w:tcW w:w="1842" w:type="dxa"/>
          </w:tcPr>
          <w:p w:rsidR="00B01522" w:rsidRPr="007C5B17" w:rsidRDefault="00B01522" w:rsidP="00B01522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color w:val="000000"/>
                <w:szCs w:val="20"/>
              </w:rPr>
              <w:t>Funcionamento do Programa</w:t>
            </w:r>
          </w:p>
          <w:p w:rsidR="00B01522" w:rsidRPr="007C5B17" w:rsidRDefault="00B01522" w:rsidP="00B01522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  <w:p w:rsidR="00B01522" w:rsidRPr="007C5B17" w:rsidRDefault="00B01522" w:rsidP="00B01522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Botão “</w:t>
            </w:r>
            <w:r w:rsidR="006C0AE1" w:rsidRPr="007C5B17">
              <w:rPr>
                <w:rFonts w:ascii="Times New Roman" w:hAnsi="Times New Roman"/>
                <w:b/>
                <w:color w:val="000000"/>
                <w:szCs w:val="20"/>
              </w:rPr>
              <w:t>Gerar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”</w:t>
            </w:r>
          </w:p>
          <w:p w:rsidR="00E34E27" w:rsidRPr="007C5B17" w:rsidRDefault="00E34E27" w:rsidP="00E34E27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</w:tc>
        <w:tc>
          <w:tcPr>
            <w:tcW w:w="7040" w:type="dxa"/>
          </w:tcPr>
          <w:p w:rsidR="00CC7506" w:rsidRPr="007C5B17" w:rsidRDefault="00CC7506" w:rsidP="00B01522">
            <w:pPr>
              <w:spacing w:line="360" w:lineRule="auto"/>
              <w:ind w:left="720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6C0AE1" w:rsidRPr="007C5B17" w:rsidRDefault="006C0AE1" w:rsidP="00B01522">
            <w:pPr>
              <w:spacing w:line="360" w:lineRule="auto"/>
              <w:ind w:left="720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6C0AE1" w:rsidRPr="007C5B17" w:rsidRDefault="006C0AE1" w:rsidP="006C0AE1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O Botão “Gerar” irá gerar números aleatórios que começam em 0 e vai até o número digitado no campo “Quantidade de Números”, podendo se repetir.</w:t>
            </w:r>
          </w:p>
          <w:p w:rsidR="006C0AE1" w:rsidRPr="007C5B17" w:rsidRDefault="006C0AE1" w:rsidP="006C0AE1">
            <w:pPr>
              <w:spacing w:line="360" w:lineRule="auto"/>
              <w:ind w:left="720"/>
              <w:jc w:val="both"/>
              <w:rPr>
                <w:rFonts w:ascii="Times New Roman" w:hAnsi="Times New Roman"/>
                <w:color w:val="000000"/>
                <w:szCs w:val="20"/>
              </w:rPr>
            </w:pPr>
          </w:p>
          <w:p w:rsidR="006C0AE1" w:rsidRPr="007C5B17" w:rsidRDefault="002446AA" w:rsidP="006C0AE1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lastRenderedPageBreak/>
              <w:drawing>
                <wp:inline distT="0" distB="0" distL="0" distR="0">
                  <wp:extent cx="4124325" cy="2162175"/>
                  <wp:effectExtent l="0" t="0" r="0" b="0"/>
                  <wp:docPr id="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0AE1" w:rsidRPr="007C5B17" w:rsidRDefault="002446AA" w:rsidP="006C0AE1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>
                  <wp:extent cx="4124325" cy="2162175"/>
                  <wp:effectExtent l="0" t="0" r="0" b="0"/>
                  <wp:docPr id="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0AE1" w:rsidRPr="007C5B17" w:rsidRDefault="002446AA" w:rsidP="006C0AE1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>
                  <wp:extent cx="4210050" cy="2200275"/>
                  <wp:effectExtent l="0" t="0" r="0" b="0"/>
                  <wp:docPr id="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0AE1" w:rsidRPr="007C5B17" w:rsidTr="006C0AE1">
        <w:trPr>
          <w:trHeight w:val="24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AE1" w:rsidRPr="007C5B17" w:rsidRDefault="006C0AE1" w:rsidP="00584EB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lastRenderedPageBreak/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AE1" w:rsidRPr="007C5B17" w:rsidRDefault="006C0AE1" w:rsidP="00584EB3">
            <w:pPr>
              <w:pStyle w:val="Corpodetexto"/>
              <w:spacing w:after="0" w:line="360" w:lineRule="auto"/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</w:pPr>
            <w:r w:rsidRPr="007C5B17">
              <w:rPr>
                <w:rFonts w:ascii="Times New Roman" w:hAnsi="Times New Roman"/>
                <w:color w:val="000000"/>
                <w:sz w:val="20"/>
                <w:szCs w:val="20"/>
                <w:lang w:val="en-US" w:eastAsia="pt-BR"/>
              </w:rPr>
              <w:t>2.3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AE1" w:rsidRPr="007C5B17" w:rsidRDefault="006C0AE1" w:rsidP="00584EB3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color w:val="000000"/>
                <w:szCs w:val="20"/>
              </w:rPr>
              <w:t>Funcionamento do Programa</w:t>
            </w:r>
          </w:p>
          <w:p w:rsidR="006C0AE1" w:rsidRPr="007C5B17" w:rsidRDefault="006C0AE1" w:rsidP="00584EB3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  <w:p w:rsidR="006C0AE1" w:rsidRPr="007C5B17" w:rsidRDefault="00D428F6" w:rsidP="00584EB3">
            <w:pPr>
              <w:spacing w:line="360" w:lineRule="auto"/>
              <w:rPr>
                <w:rFonts w:ascii="Times New Roman" w:hAnsi="Times New Roman"/>
                <w:b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Botões</w:t>
            </w:r>
            <w:r w:rsidR="006C0AE1" w:rsidRPr="007C5B17">
              <w:rPr>
                <w:rFonts w:ascii="Times New Roman" w:hAnsi="Times New Roman"/>
                <w:b/>
                <w:color w:val="000000"/>
                <w:szCs w:val="20"/>
              </w:rPr>
              <w:t xml:space="preserve"> </w:t>
            </w: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de Ordenação</w:t>
            </w:r>
          </w:p>
          <w:p w:rsidR="006C0AE1" w:rsidRPr="007C5B17" w:rsidRDefault="006C0AE1" w:rsidP="00584EB3">
            <w:pPr>
              <w:spacing w:line="360" w:lineRule="auto"/>
              <w:rPr>
                <w:rFonts w:ascii="Times New Roman" w:hAnsi="Times New Roman"/>
                <w:color w:val="000000"/>
                <w:szCs w:val="20"/>
              </w:rPr>
            </w:pPr>
          </w:p>
        </w:tc>
        <w:tc>
          <w:tcPr>
            <w:tcW w:w="7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C0AE1" w:rsidRPr="007C5B17" w:rsidRDefault="006C0AE1" w:rsidP="00D428F6">
            <w:pPr>
              <w:spacing w:line="360" w:lineRule="auto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D428F6" w:rsidRPr="007C5B17" w:rsidRDefault="00D428F6" w:rsidP="00D428F6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Cada Botão na tela representa um método de ordenação.</w:t>
            </w:r>
          </w:p>
          <w:p w:rsidR="00D428F6" w:rsidRPr="007C5B17" w:rsidRDefault="00B859F3" w:rsidP="00D428F6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Ao ser clicado deve executar o método de ordenação que representa.</w:t>
            </w:r>
          </w:p>
          <w:p w:rsidR="00B859F3" w:rsidRPr="007C5B17" w:rsidRDefault="00B859F3" w:rsidP="00D428F6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O resultado da ordenação será exibido no campo “Resultado” junto com o tempo gasto pela ordenação.</w:t>
            </w:r>
          </w:p>
          <w:p w:rsidR="000E20AA" w:rsidRPr="007C5B17" w:rsidRDefault="000E20AA" w:rsidP="00D428F6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  <w:r w:rsidRPr="007C5B17">
              <w:rPr>
                <w:rFonts w:ascii="Times New Roman" w:hAnsi="Times New Roman"/>
                <w:b/>
                <w:color w:val="000000"/>
                <w:szCs w:val="20"/>
              </w:rPr>
              <w:t>Será Mostrado No Título do Programa o Método selecionado junto com seu tempo de execução.</w:t>
            </w:r>
          </w:p>
          <w:p w:rsidR="000E20AA" w:rsidRPr="007C5B17" w:rsidRDefault="000E20AA" w:rsidP="000E20AA">
            <w:pPr>
              <w:spacing w:line="360" w:lineRule="auto"/>
              <w:ind w:left="720"/>
              <w:jc w:val="both"/>
              <w:rPr>
                <w:rFonts w:ascii="Times New Roman" w:hAnsi="Times New Roman"/>
                <w:color w:val="000000"/>
                <w:szCs w:val="20"/>
              </w:rPr>
            </w:pPr>
          </w:p>
          <w:p w:rsidR="00B859F3" w:rsidRPr="007C5B17" w:rsidRDefault="00B859F3" w:rsidP="00B859F3">
            <w:pPr>
              <w:spacing w:line="360" w:lineRule="auto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0E20AA" w:rsidRPr="007C5B17" w:rsidRDefault="000E20AA" w:rsidP="00B859F3">
            <w:pPr>
              <w:spacing w:line="360" w:lineRule="auto"/>
              <w:jc w:val="both"/>
              <w:rPr>
                <w:rFonts w:ascii="Times New Roman" w:hAnsi="Times New Roman"/>
                <w:b/>
                <w:color w:val="000000"/>
                <w:szCs w:val="20"/>
              </w:rPr>
            </w:pPr>
          </w:p>
          <w:p w:rsidR="000E20AA" w:rsidRPr="007C5B17" w:rsidRDefault="002446AA" w:rsidP="00B859F3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>
                  <wp:extent cx="4286250" cy="2257425"/>
                  <wp:effectExtent l="0" t="0" r="0" b="0"/>
                  <wp:docPr id="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0AA" w:rsidRPr="007C5B17" w:rsidRDefault="000E20AA" w:rsidP="00B859F3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</w:p>
          <w:p w:rsidR="000E20AA" w:rsidRPr="007C5B17" w:rsidRDefault="002446AA" w:rsidP="00B859F3">
            <w:pPr>
              <w:spacing w:line="360" w:lineRule="auto"/>
              <w:jc w:val="both"/>
              <w:rPr>
                <w:rFonts w:ascii="Times New Roman" w:hAnsi="Times New Roman"/>
                <w:noProof/>
                <w:lang w:eastAsia="pt-BR"/>
              </w:rPr>
            </w:pPr>
            <w:r w:rsidRPr="007C5B17">
              <w:rPr>
                <w:rFonts w:ascii="Times New Roman" w:hAnsi="Times New Roman"/>
                <w:noProof/>
                <w:lang w:eastAsia="pt-BR"/>
              </w:rPr>
              <w:drawing>
                <wp:inline distT="0" distB="0" distL="0" distR="0">
                  <wp:extent cx="4276725" cy="2257425"/>
                  <wp:effectExtent l="0" t="0" r="0" b="0"/>
                  <wp:docPr id="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20AA" w:rsidRPr="007C5B17" w:rsidRDefault="000E20AA" w:rsidP="00B859F3">
            <w:pPr>
              <w:spacing w:line="360" w:lineRule="auto"/>
              <w:jc w:val="both"/>
              <w:rPr>
                <w:rFonts w:ascii="Times New Roman" w:hAnsi="Times New Roman"/>
                <w:color w:val="000000"/>
                <w:szCs w:val="20"/>
              </w:rPr>
            </w:pPr>
          </w:p>
        </w:tc>
      </w:tr>
    </w:tbl>
    <w:p w:rsidR="000E20AA" w:rsidRDefault="000E20AA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  <w:bookmarkStart w:id="2" w:name="_Toc425417716"/>
      <w:r w:rsidRPr="007C5B17">
        <w:rPr>
          <w:rFonts w:ascii="Times New Roman" w:hAnsi="Times New Roman"/>
        </w:rPr>
        <w:lastRenderedPageBreak/>
        <w:t xml:space="preserve"> </w:t>
      </w: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223BAC" w:rsidRPr="007C5B17" w:rsidRDefault="00223BAC" w:rsidP="000E20AA">
      <w:pPr>
        <w:pStyle w:val="TtuloNvel1"/>
        <w:numPr>
          <w:ilvl w:val="0"/>
          <w:numId w:val="0"/>
        </w:numPr>
        <w:rPr>
          <w:rFonts w:ascii="Times New Roman" w:hAnsi="Times New Roman"/>
        </w:rPr>
      </w:pPr>
    </w:p>
    <w:p w:rsidR="001E4936" w:rsidRPr="007C5B17" w:rsidRDefault="001E4936" w:rsidP="007B1729">
      <w:pPr>
        <w:pStyle w:val="TtuloNvel1"/>
        <w:rPr>
          <w:rFonts w:ascii="Times New Roman" w:hAnsi="Times New Roman"/>
        </w:rPr>
      </w:pPr>
      <w:r w:rsidRPr="007C5B17">
        <w:rPr>
          <w:rFonts w:ascii="Times New Roman" w:hAnsi="Times New Roman"/>
        </w:rPr>
        <w:lastRenderedPageBreak/>
        <w:t>Detalhamento Técnico</w:t>
      </w:r>
    </w:p>
    <w:bookmarkEnd w:id="2"/>
    <w:p w:rsidR="007B1729" w:rsidRPr="00223BAC" w:rsidRDefault="007B1729" w:rsidP="007B1729">
      <w:pPr>
        <w:pStyle w:val="TtuloNvel2"/>
        <w:ind w:left="794" w:hanging="794"/>
        <w:rPr>
          <w:rFonts w:ascii="Times New Roman" w:hAnsi="Times New Roman"/>
          <w:sz w:val="24"/>
          <w:szCs w:val="24"/>
        </w:rPr>
      </w:pPr>
      <w:r w:rsidRPr="00223BAC">
        <w:rPr>
          <w:rFonts w:ascii="Times New Roman" w:hAnsi="Times New Roman"/>
          <w:sz w:val="24"/>
          <w:szCs w:val="24"/>
        </w:rPr>
        <w:t>Métodos de Ordenação Utilizados</w:t>
      </w:r>
    </w:p>
    <w:p w:rsidR="009822F3" w:rsidRPr="00223BAC" w:rsidRDefault="007C5B17" w:rsidP="00793271">
      <w:pPr>
        <w:rPr>
          <w:rFonts w:ascii="Times New Roman" w:hAnsi="Times New Roman"/>
          <w:b/>
          <w:sz w:val="24"/>
        </w:rPr>
      </w:pPr>
      <w:r w:rsidRPr="00223BAC">
        <w:rPr>
          <w:rFonts w:ascii="Times New Roman" w:hAnsi="Times New Roman"/>
          <w:b/>
          <w:sz w:val="24"/>
        </w:rPr>
        <w:t>3.1.1 Insertion Sort</w:t>
      </w:r>
    </w:p>
    <w:p w:rsidR="007C5B17" w:rsidRPr="007C5B17" w:rsidRDefault="007C5B17" w:rsidP="00793271">
      <w:pPr>
        <w:rPr>
          <w:rFonts w:ascii="Times New Roman" w:hAnsi="Times New Roman"/>
          <w:b/>
        </w:rPr>
      </w:pPr>
    </w:p>
    <w:p w:rsidR="007C5B17" w:rsidRPr="00223BAC" w:rsidRDefault="007C5B17" w:rsidP="00793271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Esse método de ordenação é um dos mais simples que existe. Ele ordena os elementos um por um comparando-os.</w:t>
      </w:r>
    </w:p>
    <w:p w:rsidR="007C5B17" w:rsidRPr="00223BAC" w:rsidRDefault="007C5B17" w:rsidP="00793271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Suas principais características são:</w:t>
      </w:r>
    </w:p>
    <w:p w:rsidR="007C5B17" w:rsidRPr="00223BAC" w:rsidRDefault="007C5B17" w:rsidP="00793271">
      <w:pPr>
        <w:rPr>
          <w:rFonts w:ascii="Times New Roman" w:hAnsi="Times New Roman"/>
          <w:sz w:val="24"/>
        </w:rPr>
      </w:pPr>
    </w:p>
    <w:p w:rsidR="007C5B17" w:rsidRPr="00223BAC" w:rsidRDefault="007C5B17" w:rsidP="007C5B17">
      <w:pPr>
        <w:numPr>
          <w:ilvl w:val="0"/>
          <w:numId w:val="26"/>
        </w:num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Bastante eficiente para ordenação com poucos elementos, porém muito ineficiente para listas com muitos elementos.</w:t>
      </w:r>
    </w:p>
    <w:p w:rsidR="007C5B17" w:rsidRPr="00223BAC" w:rsidRDefault="007C5B17" w:rsidP="007C5B17">
      <w:pPr>
        <w:numPr>
          <w:ilvl w:val="0"/>
          <w:numId w:val="26"/>
        </w:num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 xml:space="preserve">Ele realiza a ordenação por inserção adaptativa, o que significa que </w:t>
      </w:r>
      <w:r w:rsidR="00223BAC" w:rsidRPr="00223BAC">
        <w:rPr>
          <w:rFonts w:ascii="Times New Roman" w:hAnsi="Times New Roman"/>
          <w:sz w:val="24"/>
        </w:rPr>
        <w:t>terá um número de passos reduzidos à medida que tem os números da lista já estarem parcialmente ordenados.</w:t>
      </w:r>
    </w:p>
    <w:p w:rsidR="00223BAC" w:rsidRPr="00223BAC" w:rsidRDefault="00223BAC" w:rsidP="00223BAC">
      <w:pPr>
        <w:numPr>
          <w:ilvl w:val="0"/>
          <w:numId w:val="26"/>
        </w:num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Sua complexidade é baixa.</w:t>
      </w:r>
    </w:p>
    <w:p w:rsidR="00223BAC" w:rsidRDefault="00223BAC" w:rsidP="00223BAC">
      <w:pPr>
        <w:numPr>
          <w:ilvl w:val="0"/>
          <w:numId w:val="26"/>
        </w:num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É estável</w:t>
      </w:r>
      <w:r w:rsidRPr="00223BAC">
        <w:rPr>
          <w:rFonts w:ascii="Times New Roman" w:hAnsi="Times New Roman"/>
          <w:sz w:val="24"/>
        </w:rPr>
        <w:t>, uma vez que não se altera a ordem relativa dos elementos com chaves iguais</w:t>
      </w:r>
      <w:r>
        <w:rPr>
          <w:rFonts w:ascii="Times New Roman" w:hAnsi="Times New Roman"/>
          <w:sz w:val="24"/>
        </w:rPr>
        <w:t>.</w:t>
      </w:r>
    </w:p>
    <w:p w:rsidR="00223BAC" w:rsidRDefault="00223BAC" w:rsidP="00223BAC">
      <w:pPr>
        <w:rPr>
          <w:rFonts w:ascii="Times New Roman" w:hAnsi="Times New Roman"/>
          <w:sz w:val="24"/>
        </w:rPr>
      </w:pPr>
    </w:p>
    <w:p w:rsidR="00223BAC" w:rsidRDefault="00223BAC" w:rsidP="00223BA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Análise de Complexidade:</w:t>
      </w:r>
    </w:p>
    <w:p w:rsidR="00223BAC" w:rsidRDefault="00223BAC" w:rsidP="00223BAC">
      <w:pPr>
        <w:rPr>
          <w:rFonts w:ascii="Times New Roman" w:hAnsi="Times New Roman"/>
          <w:sz w:val="24"/>
        </w:rPr>
      </w:pPr>
    </w:p>
    <w:p w:rsidR="00223BAC" w:rsidRPr="00223BAC" w:rsidRDefault="00223BAC" w:rsidP="00223BAC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Pior Caso:</w:t>
      </w:r>
      <w:r w:rsidRPr="00223BAC">
        <w:rPr>
          <w:rFonts w:ascii="Times New Roman" w:hAnsi="Times New Roman"/>
          <w:sz w:val="24"/>
        </w:rPr>
        <w:t xml:space="preserve"> O(n2)</w:t>
      </w:r>
    </w:p>
    <w:p w:rsidR="00223BAC" w:rsidRPr="00223BAC" w:rsidRDefault="00223BAC" w:rsidP="00223BAC">
      <w:pPr>
        <w:rPr>
          <w:rFonts w:ascii="Times New Roman" w:hAnsi="Times New Roman"/>
          <w:sz w:val="24"/>
        </w:rPr>
      </w:pPr>
    </w:p>
    <w:p w:rsidR="00223BAC" w:rsidRPr="00223BAC" w:rsidRDefault="00223BAC" w:rsidP="00223BAC">
      <w:pPr>
        <w:rPr>
          <w:rFonts w:ascii="Times New Roman" w:hAnsi="Times New Roman"/>
          <w:sz w:val="24"/>
        </w:rPr>
      </w:pPr>
      <w:r w:rsidRPr="00223BAC">
        <w:rPr>
          <w:rFonts w:ascii="Times New Roman" w:hAnsi="Times New Roman"/>
          <w:sz w:val="24"/>
        </w:rPr>
        <w:t>Melhor Caso:</w:t>
      </w:r>
      <w:r w:rsidRPr="00223BAC">
        <w:rPr>
          <w:rFonts w:ascii="Times New Roman" w:hAnsi="Times New Roman"/>
          <w:sz w:val="24"/>
        </w:rPr>
        <w:t xml:space="preserve"> O(n)</w:t>
      </w:r>
    </w:p>
    <w:p w:rsidR="00223BAC" w:rsidRPr="00223BAC" w:rsidRDefault="00223BAC" w:rsidP="00223BAC">
      <w:pPr>
        <w:rPr>
          <w:rFonts w:ascii="Times New Roman" w:hAnsi="Times New Roman"/>
          <w:sz w:val="24"/>
        </w:rPr>
      </w:pPr>
    </w:p>
    <w:p w:rsidR="00223BAC" w:rsidRPr="00223BAC" w:rsidRDefault="00223BAC" w:rsidP="00223BA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Caso Mediano</w:t>
      </w:r>
      <w:r w:rsidRPr="00223BAC">
        <w:rPr>
          <w:rFonts w:ascii="Times New Roman" w:hAnsi="Times New Roman"/>
          <w:sz w:val="24"/>
        </w:rPr>
        <w:t>:</w:t>
      </w:r>
      <w:r w:rsidRPr="00223BAC">
        <w:rPr>
          <w:rFonts w:ascii="Times New Roman" w:hAnsi="Times New Roman"/>
          <w:sz w:val="24"/>
        </w:rPr>
        <w:t xml:space="preserve"> O(n2)</w:t>
      </w:r>
    </w:p>
    <w:p w:rsidR="00223BAC" w:rsidRPr="00223BAC" w:rsidRDefault="00223BAC" w:rsidP="00223BAC">
      <w:pPr>
        <w:rPr>
          <w:rFonts w:ascii="Times New Roman" w:hAnsi="Times New Roman"/>
          <w:sz w:val="24"/>
        </w:rPr>
      </w:pPr>
    </w:p>
    <w:p w:rsidR="00223BAC" w:rsidRDefault="00223BAC" w:rsidP="00223BA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Complexidade de Espaço</w:t>
      </w:r>
      <w:r w:rsidRPr="00223BAC">
        <w:rPr>
          <w:rFonts w:ascii="Times New Roman" w:hAnsi="Times New Roman"/>
          <w:sz w:val="24"/>
        </w:rPr>
        <w:t>:</w:t>
      </w:r>
      <w:r w:rsidRPr="00223BAC">
        <w:rPr>
          <w:rFonts w:ascii="Times New Roman" w:hAnsi="Times New Roman"/>
          <w:sz w:val="24"/>
        </w:rPr>
        <w:t xml:space="preserve"> O(1)</w:t>
      </w:r>
    </w:p>
    <w:p w:rsidR="00223BAC" w:rsidRDefault="00223BAC" w:rsidP="00223BAC">
      <w:pPr>
        <w:rPr>
          <w:rFonts w:ascii="Times New Roman" w:hAnsi="Times New Roman"/>
          <w:sz w:val="24"/>
        </w:rPr>
      </w:pPr>
    </w:p>
    <w:p w:rsidR="00223BAC" w:rsidRDefault="00223BAC" w:rsidP="00223BA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Comparação entre Listas com Tamanho Diferentes:</w:t>
      </w:r>
    </w:p>
    <w:p w:rsidR="00223BAC" w:rsidRDefault="00223BAC" w:rsidP="00223BAC">
      <w:pPr>
        <w:rPr>
          <w:noProof/>
          <w:lang w:eastAsia="pt-BR"/>
        </w:rPr>
      </w:pPr>
    </w:p>
    <w:p w:rsidR="0060571A" w:rsidRDefault="002446AA" w:rsidP="00223BAC">
      <w:pPr>
        <w:rPr>
          <w:noProof/>
          <w:lang w:eastAsia="pt-BR"/>
        </w:rPr>
      </w:pPr>
      <w:r w:rsidRPr="009811CC">
        <w:rPr>
          <w:noProof/>
          <w:lang w:eastAsia="pt-BR"/>
        </w:rPr>
        <w:drawing>
          <wp:inline distT="0" distB="0" distL="0" distR="0">
            <wp:extent cx="6486525" cy="3371850"/>
            <wp:effectExtent l="0" t="0" r="0" b="0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1A" w:rsidRDefault="002446AA" w:rsidP="00223BAC">
      <w:pPr>
        <w:rPr>
          <w:noProof/>
          <w:lang w:eastAsia="pt-BR"/>
        </w:rPr>
      </w:pPr>
      <w:r w:rsidRPr="009811CC">
        <w:rPr>
          <w:noProof/>
          <w:lang w:eastAsia="pt-BR"/>
        </w:rPr>
        <w:lastRenderedPageBreak/>
        <w:drawing>
          <wp:inline distT="0" distB="0" distL="0" distR="0">
            <wp:extent cx="6486525" cy="3371850"/>
            <wp:effectExtent l="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1A" w:rsidRDefault="002446AA" w:rsidP="00223BAC">
      <w:pPr>
        <w:rPr>
          <w:noProof/>
          <w:lang w:eastAsia="pt-BR"/>
        </w:rPr>
      </w:pPr>
      <w:r w:rsidRPr="009811CC">
        <w:rPr>
          <w:noProof/>
          <w:lang w:eastAsia="pt-BR"/>
        </w:rPr>
        <w:drawing>
          <wp:inline distT="0" distB="0" distL="0" distR="0">
            <wp:extent cx="6486525" cy="3371850"/>
            <wp:effectExtent l="0" t="0" r="0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71A" w:rsidRDefault="002446AA" w:rsidP="00223BAC">
      <w:pPr>
        <w:rPr>
          <w:rFonts w:ascii="Times New Roman" w:hAnsi="Times New Roman"/>
          <w:sz w:val="24"/>
        </w:rPr>
      </w:pPr>
      <w:r w:rsidRPr="009811CC">
        <w:rPr>
          <w:noProof/>
          <w:lang w:eastAsia="pt-BR"/>
        </w:rPr>
        <w:lastRenderedPageBreak/>
        <w:drawing>
          <wp:inline distT="0" distB="0" distL="0" distR="0">
            <wp:extent cx="6486525" cy="3371850"/>
            <wp:effectExtent l="0" t="0" r="0" b="0"/>
            <wp:docPr id="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BAC" w:rsidRDefault="00223BAC" w:rsidP="00223BAC">
      <w:pPr>
        <w:rPr>
          <w:rFonts w:ascii="Times New Roman" w:hAnsi="Times New Roman"/>
          <w:sz w:val="24"/>
        </w:rPr>
      </w:pPr>
    </w:p>
    <w:p w:rsidR="00AD6C78" w:rsidRDefault="00AD6C78" w:rsidP="00223BAC">
      <w:pPr>
        <w:rPr>
          <w:rFonts w:ascii="Times New Roman" w:hAnsi="Times New Roman"/>
          <w:sz w:val="24"/>
        </w:rPr>
      </w:pPr>
    </w:p>
    <w:p w:rsidR="00AD6C78" w:rsidRPr="00223BAC" w:rsidRDefault="00AD6C78" w:rsidP="00223BAC">
      <w:pPr>
        <w:rPr>
          <w:rFonts w:ascii="Times New Roman" w:hAnsi="Times New Roman"/>
          <w:sz w:val="24"/>
        </w:rPr>
      </w:pPr>
      <w:bookmarkStart w:id="3" w:name="_GoBack"/>
      <w:bookmarkEnd w:id="3"/>
    </w:p>
    <w:sectPr w:rsidR="00AD6C78" w:rsidRPr="00223BAC" w:rsidSect="001510C9">
      <w:headerReference w:type="even" r:id="rId24"/>
      <w:headerReference w:type="default" r:id="rId25"/>
      <w:footerReference w:type="default" r:id="rId26"/>
      <w:headerReference w:type="first" r:id="rId27"/>
      <w:pgSz w:w="11907" w:h="16840" w:code="9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4EB3" w:rsidRDefault="00584EB3">
      <w:r>
        <w:separator/>
      </w:r>
    </w:p>
  </w:endnote>
  <w:endnote w:type="continuationSeparator" w:id="0">
    <w:p w:rsidR="00584EB3" w:rsidRDefault="00584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ndeDaxOffice">
    <w:altName w:val="Times New Roman"/>
    <w:charset w:val="58"/>
    <w:family w:val="auto"/>
    <w:pitch w:val="variable"/>
    <w:sig w:usb0="05000000" w:usb1="00000000" w:usb2="00000000" w:usb3="00000000" w:csb0="00000002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364" w:rsidRDefault="001E4936" w:rsidP="002C554A">
    <w:pPr>
      <w:pStyle w:val="Rodap"/>
      <w:rPr>
        <w:rFonts w:ascii="Palatino Linotype" w:eastAsia="Arial Unicode MS" w:hAnsi="Palatino Linotype" w:cs="Arial Unicode MS"/>
        <w:szCs w:val="20"/>
        <w:lang w:val="pt-BR"/>
      </w:rPr>
    </w:pPr>
    <w:r>
      <w:rPr>
        <w:rFonts w:ascii="Palatino Linotype" w:eastAsia="Arial Unicode MS" w:hAnsi="Palatino Linotype" w:cs="Arial Unicode MS"/>
        <w:szCs w:val="20"/>
        <w:lang w:val="pt-BR"/>
      </w:rPr>
      <w:t>Marcos Mônego Posser</w:t>
    </w:r>
  </w:p>
  <w:p w:rsidR="001E4936" w:rsidRPr="001E4936" w:rsidRDefault="001E4936" w:rsidP="002C554A">
    <w:pPr>
      <w:pStyle w:val="Rodap"/>
      <w:rPr>
        <w:rFonts w:ascii="Palatino Linotype" w:eastAsia="Arial Unicode MS" w:hAnsi="Palatino Linotype" w:cs="Arial Unicode MS"/>
        <w:szCs w:val="20"/>
        <w:u w:val="single"/>
        <w:lang w:val="pt-BR"/>
      </w:rPr>
    </w:pPr>
    <w:hyperlink r:id="rId1" w:history="1">
      <w:r w:rsidRPr="004C3C1D">
        <w:rPr>
          <w:rStyle w:val="Hyperlink"/>
          <w:rFonts w:ascii="Palatino Linotype" w:eastAsia="Arial Unicode MS" w:hAnsi="Palatino Linotype" w:cs="Arial Unicode MS"/>
          <w:szCs w:val="20"/>
          <w:lang w:val="pt-BR"/>
        </w:rPr>
        <w:t>marcos@mpguchii.net</w:t>
      </w:r>
    </w:hyperlink>
    <w:r>
      <w:rPr>
        <w:rFonts w:ascii="Palatino Linotype" w:eastAsia="Arial Unicode MS" w:hAnsi="Palatino Linotype" w:cs="Arial Unicode MS"/>
        <w:szCs w:val="20"/>
        <w:lang w:val="pt-BR"/>
      </w:rPr>
      <w:t xml:space="preserve"> – (55) 96887958</w:t>
    </w:r>
  </w:p>
  <w:p w:rsidR="001E4936" w:rsidRPr="001E4936" w:rsidRDefault="001E4936" w:rsidP="002C554A">
    <w:pPr>
      <w:pStyle w:val="Rodap"/>
      <w:rPr>
        <w:rFonts w:ascii="Palatino Linotype" w:eastAsia="Arial Unicode MS" w:hAnsi="Palatino Linotype" w:cs="Arial Unicode MS"/>
        <w:szCs w:val="20"/>
        <w:lang w:val="en-US"/>
      </w:rPr>
    </w:pPr>
    <w:r w:rsidRPr="001E4936">
      <w:rPr>
        <w:rFonts w:ascii="Palatino Linotype" w:eastAsia="Arial Unicode MS" w:hAnsi="Palatino Linotype" w:cs="Arial Unicode MS"/>
        <w:szCs w:val="20"/>
        <w:lang w:val="en-US"/>
      </w:rPr>
      <w:t>A member of Mpguchii Tech</w:t>
    </w:r>
  </w:p>
  <w:p w:rsidR="00DD4364" w:rsidRPr="001E4936" w:rsidRDefault="001E4936" w:rsidP="002C554A">
    <w:pPr>
      <w:pStyle w:val="Rodap"/>
      <w:rPr>
        <w:rFonts w:ascii="Palatino Linotype" w:eastAsia="Arial Unicode MS" w:hAnsi="Palatino Linotype" w:cs="Arial Unicode MS"/>
        <w:szCs w:val="20"/>
        <w:lang w:val="en-US"/>
      </w:rPr>
    </w:pPr>
    <w:r>
      <w:rPr>
        <w:rFonts w:ascii="Palatino Linotype" w:eastAsia="Arial Unicode MS" w:hAnsi="Palatino Linotype" w:cs="Arial Unicode MS"/>
        <w:szCs w:val="20"/>
      </w:rPr>
      <w:tab/>
    </w:r>
    <w:r>
      <w:rPr>
        <w:rFonts w:ascii="Palatino Linotype" w:eastAsia="Arial Unicode MS" w:hAnsi="Palatino Linotype" w:cs="Arial Unicode MS"/>
        <w:szCs w:val="20"/>
        <w:lang w:val="pt-BR"/>
      </w:rPr>
      <w:tab/>
    </w:r>
    <w:r w:rsidR="00DD4364" w:rsidRPr="00FA6560">
      <w:rPr>
        <w:rFonts w:ascii="Palatino Linotype" w:eastAsia="Arial Unicode MS" w:hAnsi="Palatino Linotype" w:cs="Arial Unicode MS"/>
        <w:szCs w:val="20"/>
      </w:rPr>
      <w:t xml:space="preserve">Página: </w:t>
    </w:r>
    <w:r w:rsidR="00DD4364" w:rsidRPr="00FA6560">
      <w:rPr>
        <w:rFonts w:ascii="Palatino Linotype" w:eastAsia="Arial Unicode MS" w:hAnsi="Palatino Linotype" w:cs="Arial Unicode MS"/>
        <w:szCs w:val="20"/>
      </w:rPr>
      <w:fldChar w:fldCharType="begin"/>
    </w:r>
    <w:r w:rsidR="00DD4364" w:rsidRPr="00FA6560">
      <w:rPr>
        <w:rFonts w:ascii="Palatino Linotype" w:eastAsia="Arial Unicode MS" w:hAnsi="Palatino Linotype" w:cs="Arial Unicode MS"/>
        <w:szCs w:val="20"/>
      </w:rPr>
      <w:instrText xml:space="preserve"> PAGE </w:instrText>
    </w:r>
    <w:r w:rsidR="00DD4364" w:rsidRPr="00FA6560">
      <w:rPr>
        <w:rFonts w:ascii="Palatino Linotype" w:eastAsia="Arial Unicode MS" w:hAnsi="Palatino Linotype" w:cs="Arial Unicode MS"/>
        <w:szCs w:val="20"/>
      </w:rPr>
      <w:fldChar w:fldCharType="separate"/>
    </w:r>
    <w:r w:rsidR="002446AA">
      <w:rPr>
        <w:rFonts w:ascii="Palatino Linotype" w:eastAsia="Arial Unicode MS" w:hAnsi="Palatino Linotype" w:cs="Arial Unicode MS"/>
        <w:noProof/>
        <w:szCs w:val="20"/>
      </w:rPr>
      <w:t>8</w:t>
    </w:r>
    <w:r w:rsidR="00DD4364" w:rsidRPr="00FA6560">
      <w:rPr>
        <w:rFonts w:ascii="Palatino Linotype" w:eastAsia="Arial Unicode MS" w:hAnsi="Palatino Linotype" w:cs="Arial Unicode MS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4EB3" w:rsidRDefault="00584EB3">
      <w:r>
        <w:separator/>
      </w:r>
    </w:p>
  </w:footnote>
  <w:footnote w:type="continuationSeparator" w:id="0">
    <w:p w:rsidR="00584EB3" w:rsidRDefault="00584E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364" w:rsidRDefault="00025FDC">
    <w:pPr>
      <w:pStyle w:val="Cabealho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47691" o:spid="_x0000_s2052" type="#_x0000_t75" style="position:absolute;margin-left:0;margin-top:0;width:510.2pt;height:404.15pt;z-index:-251658752;mso-position-horizontal:center;mso-position-horizontal-relative:margin;mso-position-vertical:center;mso-position-vertical-relative:margin" o:allowincell="f">
          <v:imagedata r:id="rId1" o:title="AMF_1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364" w:rsidRDefault="00025FDC">
    <w:pPr>
      <w:pStyle w:val="Cabealho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47692" o:spid="_x0000_s2053" type="#_x0000_t75" style="position:absolute;margin-left:0;margin-top:0;width:510.2pt;height:404.15pt;z-index:-251657728;mso-position-horizontal:center;mso-position-horizontal-relative:margin;mso-position-vertical:center;mso-position-vertical-relative:margin" o:allowincell="f">
          <v:imagedata r:id="rId1" o:title="AMF_1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364" w:rsidRDefault="00025FDC">
    <w:pPr>
      <w:pStyle w:val="Cabealho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47690" o:spid="_x0000_s2051" type="#_x0000_t75" style="position:absolute;margin-left:0;margin-top:0;width:510.2pt;height:404.15pt;z-index:-251659776;mso-position-horizontal:center;mso-position-horizontal-relative:margin;mso-position-vertical:center;mso-position-vertical-relative:margin" o:allowincell="f">
          <v:imagedata r:id="rId1" o:title="AMF_1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.75pt;height:.75pt" o:bullet="t">
        <v:imagedata r:id="rId1" o:title=""/>
      </v:shape>
    </w:pict>
  </w:numPicBullet>
  <w:abstractNum w:abstractNumId="0" w15:restartNumberingAfterBreak="0">
    <w:nsid w:val="0A405ACE"/>
    <w:multiLevelType w:val="hybridMultilevel"/>
    <w:tmpl w:val="A04869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460ED"/>
    <w:multiLevelType w:val="multilevel"/>
    <w:tmpl w:val="07689884"/>
    <w:lvl w:ilvl="0">
      <w:start w:val="1"/>
      <w:numFmt w:val="decimal"/>
      <w:pStyle w:val="TtuloNvel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Nvel2"/>
      <w:suff w:val="space"/>
      <w:lvlText w:val="%1.%2.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pStyle w:val="TtuloNvel3"/>
      <w:suff w:val="space"/>
      <w:lvlText w:val="%1.%2.%3.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EAF0C3E"/>
    <w:multiLevelType w:val="hybridMultilevel"/>
    <w:tmpl w:val="805E39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F6C1E"/>
    <w:multiLevelType w:val="hybridMultilevel"/>
    <w:tmpl w:val="FE9C69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721D1"/>
    <w:multiLevelType w:val="hybridMultilevel"/>
    <w:tmpl w:val="10E0D9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473F4C"/>
    <w:multiLevelType w:val="hybridMultilevel"/>
    <w:tmpl w:val="FEA81C72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59A2208"/>
    <w:multiLevelType w:val="hybridMultilevel"/>
    <w:tmpl w:val="AA4496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D45199"/>
    <w:multiLevelType w:val="hybridMultilevel"/>
    <w:tmpl w:val="397EEF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B17DB1"/>
    <w:multiLevelType w:val="hybridMultilevel"/>
    <w:tmpl w:val="6E2AC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7224B8"/>
    <w:multiLevelType w:val="multilevel"/>
    <w:tmpl w:val="A38230BA"/>
    <w:lvl w:ilvl="0">
      <w:start w:val="1"/>
      <w:numFmt w:val="bullet"/>
      <w:pStyle w:val="ListaPadro"/>
      <w:lvlText w:val=""/>
      <w:lvlJc w:val="left"/>
      <w:pPr>
        <w:tabs>
          <w:tab w:val="num" w:pos="992"/>
        </w:tabs>
        <w:ind w:left="992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843"/>
        </w:tabs>
        <w:ind w:left="1843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126"/>
        </w:tabs>
        <w:ind w:left="2126" w:hanging="283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2410"/>
        </w:tabs>
        <w:ind w:left="2410" w:hanging="284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2693"/>
        </w:tabs>
        <w:ind w:left="2693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977"/>
        </w:tabs>
        <w:ind w:left="2977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3260"/>
        </w:tabs>
        <w:ind w:left="3260" w:hanging="283"/>
      </w:pPr>
      <w:rPr>
        <w:rFonts w:ascii="Symbol" w:hAnsi="Symbol" w:hint="default"/>
      </w:rPr>
    </w:lvl>
  </w:abstractNum>
  <w:abstractNum w:abstractNumId="10" w15:restartNumberingAfterBreak="0">
    <w:nsid w:val="482E5581"/>
    <w:multiLevelType w:val="hybridMultilevel"/>
    <w:tmpl w:val="0DC476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6C2BA4"/>
    <w:multiLevelType w:val="hybridMultilevel"/>
    <w:tmpl w:val="D0BC5B8A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7D7122A"/>
    <w:multiLevelType w:val="hybridMultilevel"/>
    <w:tmpl w:val="2A66EF6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83D7650"/>
    <w:multiLevelType w:val="multilevel"/>
    <w:tmpl w:val="FBEC17E6"/>
    <w:lvl w:ilvl="0">
      <w:start w:val="1"/>
      <w:numFmt w:val="decimal"/>
      <w:pStyle w:val="DimTtulo1"/>
      <w:suff w:val="space"/>
      <w:lvlText w:val="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DimTtulo2"/>
      <w:suff w:val="space"/>
      <w:lvlText w:val="%1. %2.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 %2. 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suff w:val="spac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5E274284"/>
    <w:multiLevelType w:val="hybridMultilevel"/>
    <w:tmpl w:val="04EAF1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33000B"/>
    <w:multiLevelType w:val="hybridMultilevel"/>
    <w:tmpl w:val="33DCF3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EB0F38"/>
    <w:multiLevelType w:val="hybridMultilevel"/>
    <w:tmpl w:val="F20A0A7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75148EF"/>
    <w:multiLevelType w:val="hybridMultilevel"/>
    <w:tmpl w:val="76FE85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124788"/>
    <w:multiLevelType w:val="multilevel"/>
    <w:tmpl w:val="468CEA74"/>
    <w:lvl w:ilvl="0">
      <w:start w:val="1"/>
      <w:numFmt w:val="bullet"/>
      <w:pStyle w:val="Tabela-Lista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09"/>
        </w:tabs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92"/>
        </w:tabs>
        <w:ind w:left="992" w:hanging="283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276"/>
        </w:tabs>
        <w:ind w:left="1276" w:hanging="28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559"/>
        </w:tabs>
        <w:ind w:left="1559" w:hanging="283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843"/>
        </w:tabs>
        <w:ind w:left="1843" w:hanging="284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2126"/>
        </w:tabs>
        <w:ind w:left="2126" w:hanging="283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410"/>
        </w:tabs>
        <w:ind w:left="2410" w:hanging="28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693"/>
        </w:tabs>
        <w:ind w:left="2693" w:hanging="283"/>
      </w:pPr>
      <w:rPr>
        <w:rFonts w:ascii="Symbol" w:hAnsi="Symbol" w:hint="default"/>
      </w:rPr>
    </w:lvl>
  </w:abstractNum>
  <w:abstractNum w:abstractNumId="19" w15:restartNumberingAfterBreak="0">
    <w:nsid w:val="6E3D61F1"/>
    <w:multiLevelType w:val="hybridMultilevel"/>
    <w:tmpl w:val="F6A018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395779"/>
    <w:multiLevelType w:val="hybridMultilevel"/>
    <w:tmpl w:val="FB105D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7B1CB5"/>
    <w:multiLevelType w:val="hybridMultilevel"/>
    <w:tmpl w:val="363CFF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5B2DF4"/>
    <w:multiLevelType w:val="hybridMultilevel"/>
    <w:tmpl w:val="4D647F84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8"/>
  </w:num>
  <w:num w:numId="4">
    <w:abstractNumId w:val="13"/>
  </w:num>
  <w:num w:numId="5">
    <w:abstractNumId w:val="15"/>
  </w:num>
  <w:num w:numId="6">
    <w:abstractNumId w:val="7"/>
  </w:num>
  <w:num w:numId="7">
    <w:abstractNumId w:val="3"/>
  </w:num>
  <w:num w:numId="8">
    <w:abstractNumId w:val="6"/>
  </w:num>
  <w:num w:numId="9">
    <w:abstractNumId w:val="21"/>
  </w:num>
  <w:num w:numId="10">
    <w:abstractNumId w:val="2"/>
  </w:num>
  <w:num w:numId="11">
    <w:abstractNumId w:val="8"/>
  </w:num>
  <w:num w:numId="12">
    <w:abstractNumId w:val="14"/>
  </w:num>
  <w:num w:numId="13">
    <w:abstractNumId w:val="10"/>
  </w:num>
  <w:num w:numId="14">
    <w:abstractNumId w:val="12"/>
  </w:num>
  <w:num w:numId="15">
    <w:abstractNumId w:val="11"/>
  </w:num>
  <w:num w:numId="16">
    <w:abstractNumId w:val="22"/>
  </w:num>
  <w:num w:numId="17">
    <w:abstractNumId w:val="5"/>
  </w:num>
  <w:num w:numId="18">
    <w:abstractNumId w:val="16"/>
  </w:num>
  <w:num w:numId="19">
    <w:abstractNumId w:val="4"/>
  </w:num>
  <w:num w:numId="20">
    <w:abstractNumId w:val="19"/>
  </w:num>
  <w:num w:numId="21">
    <w:abstractNumId w:val="0"/>
  </w:num>
  <w:num w:numId="22">
    <w:abstractNumId w:val="20"/>
  </w:num>
  <w:num w:numId="23">
    <w:abstractNumId w:val="1"/>
  </w:num>
  <w:num w:numId="24">
    <w:abstractNumId w:val="1"/>
  </w:num>
  <w:num w:numId="25">
    <w:abstractNumId w:val="1"/>
  </w:num>
  <w:num w:numId="26">
    <w:abstractNumId w:val="17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1802" w:allStyles="0" w:customStyles="1" w:latentStyles="0" w:stylesInUse="0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95D"/>
    <w:rsid w:val="000011D2"/>
    <w:rsid w:val="00001F2E"/>
    <w:rsid w:val="00002919"/>
    <w:rsid w:val="00002A14"/>
    <w:rsid w:val="00002AC8"/>
    <w:rsid w:val="000033D2"/>
    <w:rsid w:val="00004595"/>
    <w:rsid w:val="0000467F"/>
    <w:rsid w:val="00004703"/>
    <w:rsid w:val="00004B79"/>
    <w:rsid w:val="000050B1"/>
    <w:rsid w:val="00006186"/>
    <w:rsid w:val="0000761D"/>
    <w:rsid w:val="00007BF0"/>
    <w:rsid w:val="00007C0A"/>
    <w:rsid w:val="00010BE3"/>
    <w:rsid w:val="000113AA"/>
    <w:rsid w:val="000114A0"/>
    <w:rsid w:val="00011536"/>
    <w:rsid w:val="000122B1"/>
    <w:rsid w:val="000127B5"/>
    <w:rsid w:val="00012DA9"/>
    <w:rsid w:val="0001462C"/>
    <w:rsid w:val="0001581A"/>
    <w:rsid w:val="00017691"/>
    <w:rsid w:val="00017937"/>
    <w:rsid w:val="000205AC"/>
    <w:rsid w:val="000206AD"/>
    <w:rsid w:val="000211BF"/>
    <w:rsid w:val="00022682"/>
    <w:rsid w:val="00022C0F"/>
    <w:rsid w:val="00022CB1"/>
    <w:rsid w:val="000232DF"/>
    <w:rsid w:val="0002375A"/>
    <w:rsid w:val="00023CDF"/>
    <w:rsid w:val="00024405"/>
    <w:rsid w:val="000245B8"/>
    <w:rsid w:val="00025810"/>
    <w:rsid w:val="00025A9F"/>
    <w:rsid w:val="00025FDC"/>
    <w:rsid w:val="0002609D"/>
    <w:rsid w:val="00030804"/>
    <w:rsid w:val="00030DCD"/>
    <w:rsid w:val="00031107"/>
    <w:rsid w:val="000326CA"/>
    <w:rsid w:val="00036023"/>
    <w:rsid w:val="000372C1"/>
    <w:rsid w:val="00037A6E"/>
    <w:rsid w:val="00040195"/>
    <w:rsid w:val="0004080B"/>
    <w:rsid w:val="00041617"/>
    <w:rsid w:val="00041956"/>
    <w:rsid w:val="00041CB3"/>
    <w:rsid w:val="00042A35"/>
    <w:rsid w:val="000438ED"/>
    <w:rsid w:val="00043992"/>
    <w:rsid w:val="000442E1"/>
    <w:rsid w:val="00044FEE"/>
    <w:rsid w:val="00045A93"/>
    <w:rsid w:val="000460F4"/>
    <w:rsid w:val="0004663B"/>
    <w:rsid w:val="000471DA"/>
    <w:rsid w:val="00047A44"/>
    <w:rsid w:val="00047EBF"/>
    <w:rsid w:val="00047F8F"/>
    <w:rsid w:val="000500DA"/>
    <w:rsid w:val="00050315"/>
    <w:rsid w:val="00051784"/>
    <w:rsid w:val="00053011"/>
    <w:rsid w:val="00053D73"/>
    <w:rsid w:val="00053EDB"/>
    <w:rsid w:val="00054001"/>
    <w:rsid w:val="00054B34"/>
    <w:rsid w:val="000557DF"/>
    <w:rsid w:val="0005663A"/>
    <w:rsid w:val="00057F26"/>
    <w:rsid w:val="00057FD2"/>
    <w:rsid w:val="000604A9"/>
    <w:rsid w:val="000616B9"/>
    <w:rsid w:val="0006189A"/>
    <w:rsid w:val="00062810"/>
    <w:rsid w:val="00062824"/>
    <w:rsid w:val="000635E1"/>
    <w:rsid w:val="000645C8"/>
    <w:rsid w:val="000648E2"/>
    <w:rsid w:val="000651F8"/>
    <w:rsid w:val="00065257"/>
    <w:rsid w:val="0006595F"/>
    <w:rsid w:val="00065996"/>
    <w:rsid w:val="00067611"/>
    <w:rsid w:val="00070A34"/>
    <w:rsid w:val="000719F8"/>
    <w:rsid w:val="00071A6E"/>
    <w:rsid w:val="00072338"/>
    <w:rsid w:val="000724E0"/>
    <w:rsid w:val="00072A3B"/>
    <w:rsid w:val="000741B8"/>
    <w:rsid w:val="000742E9"/>
    <w:rsid w:val="000747CD"/>
    <w:rsid w:val="00074B99"/>
    <w:rsid w:val="0007515B"/>
    <w:rsid w:val="00076716"/>
    <w:rsid w:val="00077787"/>
    <w:rsid w:val="000779B0"/>
    <w:rsid w:val="00077ED6"/>
    <w:rsid w:val="00082096"/>
    <w:rsid w:val="000821E5"/>
    <w:rsid w:val="000837D7"/>
    <w:rsid w:val="0008387F"/>
    <w:rsid w:val="00083C92"/>
    <w:rsid w:val="00084C27"/>
    <w:rsid w:val="00084DEE"/>
    <w:rsid w:val="000853E4"/>
    <w:rsid w:val="00087F3A"/>
    <w:rsid w:val="0009058B"/>
    <w:rsid w:val="000922BB"/>
    <w:rsid w:val="00092F41"/>
    <w:rsid w:val="00093FF2"/>
    <w:rsid w:val="0009413A"/>
    <w:rsid w:val="00094C79"/>
    <w:rsid w:val="00094EA3"/>
    <w:rsid w:val="00095D02"/>
    <w:rsid w:val="00096C49"/>
    <w:rsid w:val="00097A9C"/>
    <w:rsid w:val="00097EA8"/>
    <w:rsid w:val="000A1C43"/>
    <w:rsid w:val="000A4924"/>
    <w:rsid w:val="000B0508"/>
    <w:rsid w:val="000B06F5"/>
    <w:rsid w:val="000B0A31"/>
    <w:rsid w:val="000B14D2"/>
    <w:rsid w:val="000B3AB9"/>
    <w:rsid w:val="000B3F9F"/>
    <w:rsid w:val="000B404D"/>
    <w:rsid w:val="000B45B6"/>
    <w:rsid w:val="000B4AF5"/>
    <w:rsid w:val="000B503A"/>
    <w:rsid w:val="000B76B3"/>
    <w:rsid w:val="000C1374"/>
    <w:rsid w:val="000C1EB5"/>
    <w:rsid w:val="000C2209"/>
    <w:rsid w:val="000C2483"/>
    <w:rsid w:val="000C3F36"/>
    <w:rsid w:val="000C43EB"/>
    <w:rsid w:val="000C48A9"/>
    <w:rsid w:val="000C4AB4"/>
    <w:rsid w:val="000C573F"/>
    <w:rsid w:val="000C5BD6"/>
    <w:rsid w:val="000C6D38"/>
    <w:rsid w:val="000C6D67"/>
    <w:rsid w:val="000C7D1A"/>
    <w:rsid w:val="000C7FFC"/>
    <w:rsid w:val="000D008F"/>
    <w:rsid w:val="000D0D89"/>
    <w:rsid w:val="000D0F78"/>
    <w:rsid w:val="000D1E18"/>
    <w:rsid w:val="000D21DD"/>
    <w:rsid w:val="000D33D5"/>
    <w:rsid w:val="000D3441"/>
    <w:rsid w:val="000D4549"/>
    <w:rsid w:val="000D5361"/>
    <w:rsid w:val="000E0455"/>
    <w:rsid w:val="000E2011"/>
    <w:rsid w:val="000E20AA"/>
    <w:rsid w:val="000E21AE"/>
    <w:rsid w:val="000E2ACB"/>
    <w:rsid w:val="000E3413"/>
    <w:rsid w:val="000E3C31"/>
    <w:rsid w:val="000E5213"/>
    <w:rsid w:val="000E558B"/>
    <w:rsid w:val="000E5776"/>
    <w:rsid w:val="000E5E0C"/>
    <w:rsid w:val="000E6095"/>
    <w:rsid w:val="000E7456"/>
    <w:rsid w:val="000F00F4"/>
    <w:rsid w:val="000F227F"/>
    <w:rsid w:val="000F2FA2"/>
    <w:rsid w:val="000F46D0"/>
    <w:rsid w:val="000F4D26"/>
    <w:rsid w:val="000F525E"/>
    <w:rsid w:val="000F5705"/>
    <w:rsid w:val="000F5A6E"/>
    <w:rsid w:val="000F692F"/>
    <w:rsid w:val="000F7BCE"/>
    <w:rsid w:val="00100CE5"/>
    <w:rsid w:val="00101251"/>
    <w:rsid w:val="001012F1"/>
    <w:rsid w:val="0010149A"/>
    <w:rsid w:val="00102CF1"/>
    <w:rsid w:val="001043DB"/>
    <w:rsid w:val="00104A42"/>
    <w:rsid w:val="00105469"/>
    <w:rsid w:val="00106F29"/>
    <w:rsid w:val="001103F1"/>
    <w:rsid w:val="00112417"/>
    <w:rsid w:val="00113935"/>
    <w:rsid w:val="00113FC1"/>
    <w:rsid w:val="0011413D"/>
    <w:rsid w:val="00117F27"/>
    <w:rsid w:val="00121199"/>
    <w:rsid w:val="00121666"/>
    <w:rsid w:val="001218B1"/>
    <w:rsid w:val="00121CF5"/>
    <w:rsid w:val="00124116"/>
    <w:rsid w:val="0012436C"/>
    <w:rsid w:val="00124877"/>
    <w:rsid w:val="00124B5C"/>
    <w:rsid w:val="00125B74"/>
    <w:rsid w:val="00127E90"/>
    <w:rsid w:val="001300AB"/>
    <w:rsid w:val="001300DD"/>
    <w:rsid w:val="001305E4"/>
    <w:rsid w:val="00130680"/>
    <w:rsid w:val="00130E22"/>
    <w:rsid w:val="0013282B"/>
    <w:rsid w:val="0013298D"/>
    <w:rsid w:val="00132C0E"/>
    <w:rsid w:val="00132CCE"/>
    <w:rsid w:val="00132F12"/>
    <w:rsid w:val="00134625"/>
    <w:rsid w:val="00135D98"/>
    <w:rsid w:val="0014124E"/>
    <w:rsid w:val="001425C0"/>
    <w:rsid w:val="001432C5"/>
    <w:rsid w:val="00143389"/>
    <w:rsid w:val="00144915"/>
    <w:rsid w:val="00146A03"/>
    <w:rsid w:val="00147667"/>
    <w:rsid w:val="00147BDB"/>
    <w:rsid w:val="00150334"/>
    <w:rsid w:val="00150355"/>
    <w:rsid w:val="0015062E"/>
    <w:rsid w:val="001508FA"/>
    <w:rsid w:val="00150F99"/>
    <w:rsid w:val="001510C9"/>
    <w:rsid w:val="001521F6"/>
    <w:rsid w:val="001534DA"/>
    <w:rsid w:val="00153B8F"/>
    <w:rsid w:val="001552B9"/>
    <w:rsid w:val="0015538F"/>
    <w:rsid w:val="001562E8"/>
    <w:rsid w:val="00156654"/>
    <w:rsid w:val="00156D5E"/>
    <w:rsid w:val="001572BB"/>
    <w:rsid w:val="001575CE"/>
    <w:rsid w:val="00157CB5"/>
    <w:rsid w:val="00160370"/>
    <w:rsid w:val="0016071D"/>
    <w:rsid w:val="001621C2"/>
    <w:rsid w:val="001622CC"/>
    <w:rsid w:val="001630B6"/>
    <w:rsid w:val="00163658"/>
    <w:rsid w:val="0016367F"/>
    <w:rsid w:val="00164265"/>
    <w:rsid w:val="00165674"/>
    <w:rsid w:val="00165D0D"/>
    <w:rsid w:val="001663EA"/>
    <w:rsid w:val="0016794A"/>
    <w:rsid w:val="00170666"/>
    <w:rsid w:val="0017092F"/>
    <w:rsid w:val="00171492"/>
    <w:rsid w:val="00172089"/>
    <w:rsid w:val="0017440D"/>
    <w:rsid w:val="00174E2C"/>
    <w:rsid w:val="00175DE3"/>
    <w:rsid w:val="0017713F"/>
    <w:rsid w:val="00177CB2"/>
    <w:rsid w:val="0018002C"/>
    <w:rsid w:val="001802C4"/>
    <w:rsid w:val="00180376"/>
    <w:rsid w:val="00180AB4"/>
    <w:rsid w:val="001816FF"/>
    <w:rsid w:val="001817DD"/>
    <w:rsid w:val="00181F25"/>
    <w:rsid w:val="0018201E"/>
    <w:rsid w:val="001824B7"/>
    <w:rsid w:val="00182ADE"/>
    <w:rsid w:val="00183C48"/>
    <w:rsid w:val="00184817"/>
    <w:rsid w:val="00185C82"/>
    <w:rsid w:val="001873B1"/>
    <w:rsid w:val="00187B59"/>
    <w:rsid w:val="0019076F"/>
    <w:rsid w:val="00190BB5"/>
    <w:rsid w:val="00192154"/>
    <w:rsid w:val="00192900"/>
    <w:rsid w:val="00192A3F"/>
    <w:rsid w:val="00192AB5"/>
    <w:rsid w:val="00192F7E"/>
    <w:rsid w:val="00193506"/>
    <w:rsid w:val="0019369A"/>
    <w:rsid w:val="00194048"/>
    <w:rsid w:val="0019405A"/>
    <w:rsid w:val="00195AEB"/>
    <w:rsid w:val="00196A7E"/>
    <w:rsid w:val="001979E2"/>
    <w:rsid w:val="001A05B0"/>
    <w:rsid w:val="001A0DB8"/>
    <w:rsid w:val="001A0EDA"/>
    <w:rsid w:val="001A2178"/>
    <w:rsid w:val="001A21E7"/>
    <w:rsid w:val="001A328B"/>
    <w:rsid w:val="001A4095"/>
    <w:rsid w:val="001A4201"/>
    <w:rsid w:val="001A4666"/>
    <w:rsid w:val="001A4EF1"/>
    <w:rsid w:val="001A5A5F"/>
    <w:rsid w:val="001A6663"/>
    <w:rsid w:val="001A6CF5"/>
    <w:rsid w:val="001A7318"/>
    <w:rsid w:val="001A7D3F"/>
    <w:rsid w:val="001B02A7"/>
    <w:rsid w:val="001B2C9A"/>
    <w:rsid w:val="001B445B"/>
    <w:rsid w:val="001B5262"/>
    <w:rsid w:val="001B576D"/>
    <w:rsid w:val="001B746D"/>
    <w:rsid w:val="001B7654"/>
    <w:rsid w:val="001B7A86"/>
    <w:rsid w:val="001C094F"/>
    <w:rsid w:val="001C2568"/>
    <w:rsid w:val="001C25B3"/>
    <w:rsid w:val="001C3433"/>
    <w:rsid w:val="001C34A3"/>
    <w:rsid w:val="001C50CE"/>
    <w:rsid w:val="001C5CCC"/>
    <w:rsid w:val="001C6586"/>
    <w:rsid w:val="001C7C84"/>
    <w:rsid w:val="001D04F3"/>
    <w:rsid w:val="001D0A5B"/>
    <w:rsid w:val="001D1FD2"/>
    <w:rsid w:val="001D2F07"/>
    <w:rsid w:val="001D3BBA"/>
    <w:rsid w:val="001D3F6E"/>
    <w:rsid w:val="001D4243"/>
    <w:rsid w:val="001D45D8"/>
    <w:rsid w:val="001D5633"/>
    <w:rsid w:val="001D5BB4"/>
    <w:rsid w:val="001D6D40"/>
    <w:rsid w:val="001D7817"/>
    <w:rsid w:val="001D7DE5"/>
    <w:rsid w:val="001E04CE"/>
    <w:rsid w:val="001E0935"/>
    <w:rsid w:val="001E0CFA"/>
    <w:rsid w:val="001E32F1"/>
    <w:rsid w:val="001E482C"/>
    <w:rsid w:val="001E4936"/>
    <w:rsid w:val="001E52A3"/>
    <w:rsid w:val="001E6335"/>
    <w:rsid w:val="001E6D87"/>
    <w:rsid w:val="001E7C79"/>
    <w:rsid w:val="001F03D0"/>
    <w:rsid w:val="001F0846"/>
    <w:rsid w:val="001F1B97"/>
    <w:rsid w:val="001F2417"/>
    <w:rsid w:val="001F2C3E"/>
    <w:rsid w:val="001F46B4"/>
    <w:rsid w:val="001F5D44"/>
    <w:rsid w:val="001F5DE3"/>
    <w:rsid w:val="001F6631"/>
    <w:rsid w:val="001F7124"/>
    <w:rsid w:val="001F7268"/>
    <w:rsid w:val="001F7668"/>
    <w:rsid w:val="001F7FD3"/>
    <w:rsid w:val="0020020D"/>
    <w:rsid w:val="00200BAE"/>
    <w:rsid w:val="00200EB7"/>
    <w:rsid w:val="00200FE8"/>
    <w:rsid w:val="00201124"/>
    <w:rsid w:val="0020282E"/>
    <w:rsid w:val="002032B0"/>
    <w:rsid w:val="00203C89"/>
    <w:rsid w:val="0020456F"/>
    <w:rsid w:val="00204B3B"/>
    <w:rsid w:val="00205212"/>
    <w:rsid w:val="002052F1"/>
    <w:rsid w:val="00205446"/>
    <w:rsid w:val="00207541"/>
    <w:rsid w:val="00207BE5"/>
    <w:rsid w:val="00207CF8"/>
    <w:rsid w:val="00210179"/>
    <w:rsid w:val="00210C3C"/>
    <w:rsid w:val="00211245"/>
    <w:rsid w:val="00213514"/>
    <w:rsid w:val="00214051"/>
    <w:rsid w:val="00214661"/>
    <w:rsid w:val="0021786F"/>
    <w:rsid w:val="00217AB3"/>
    <w:rsid w:val="002201E8"/>
    <w:rsid w:val="00221B0F"/>
    <w:rsid w:val="00223853"/>
    <w:rsid w:val="002239EB"/>
    <w:rsid w:val="00223BAC"/>
    <w:rsid w:val="0022413A"/>
    <w:rsid w:val="00230774"/>
    <w:rsid w:val="00230C92"/>
    <w:rsid w:val="002314C0"/>
    <w:rsid w:val="00231DDD"/>
    <w:rsid w:val="00232EED"/>
    <w:rsid w:val="0023470F"/>
    <w:rsid w:val="00234F13"/>
    <w:rsid w:val="00235A76"/>
    <w:rsid w:val="00240366"/>
    <w:rsid w:val="00240EAA"/>
    <w:rsid w:val="00241713"/>
    <w:rsid w:val="002422F0"/>
    <w:rsid w:val="00242A6D"/>
    <w:rsid w:val="002439F0"/>
    <w:rsid w:val="002439F5"/>
    <w:rsid w:val="00243C99"/>
    <w:rsid w:val="00243CB6"/>
    <w:rsid w:val="002446AA"/>
    <w:rsid w:val="00245D4F"/>
    <w:rsid w:val="002465AA"/>
    <w:rsid w:val="00246BBB"/>
    <w:rsid w:val="0024720F"/>
    <w:rsid w:val="00247DDE"/>
    <w:rsid w:val="0025028C"/>
    <w:rsid w:val="00250796"/>
    <w:rsid w:val="00252084"/>
    <w:rsid w:val="0025213D"/>
    <w:rsid w:val="00252567"/>
    <w:rsid w:val="00254146"/>
    <w:rsid w:val="002552B3"/>
    <w:rsid w:val="002563C2"/>
    <w:rsid w:val="00256CED"/>
    <w:rsid w:val="00257560"/>
    <w:rsid w:val="00257B30"/>
    <w:rsid w:val="0026073D"/>
    <w:rsid w:val="00260B7C"/>
    <w:rsid w:val="0026134A"/>
    <w:rsid w:val="002621B0"/>
    <w:rsid w:val="00263FFE"/>
    <w:rsid w:val="00264991"/>
    <w:rsid w:val="002649B7"/>
    <w:rsid w:val="002654C8"/>
    <w:rsid w:val="00266843"/>
    <w:rsid w:val="00267C7F"/>
    <w:rsid w:val="00267F9D"/>
    <w:rsid w:val="00267FBA"/>
    <w:rsid w:val="00270403"/>
    <w:rsid w:val="00270547"/>
    <w:rsid w:val="0027157F"/>
    <w:rsid w:val="00272D85"/>
    <w:rsid w:val="00273C82"/>
    <w:rsid w:val="00273CCC"/>
    <w:rsid w:val="00274794"/>
    <w:rsid w:val="002747ED"/>
    <w:rsid w:val="002753B7"/>
    <w:rsid w:val="002753E6"/>
    <w:rsid w:val="00276125"/>
    <w:rsid w:val="0027615B"/>
    <w:rsid w:val="00276EBF"/>
    <w:rsid w:val="002775BD"/>
    <w:rsid w:val="00277AEF"/>
    <w:rsid w:val="00277DAC"/>
    <w:rsid w:val="00280712"/>
    <w:rsid w:val="0028080C"/>
    <w:rsid w:val="00283880"/>
    <w:rsid w:val="00284ABE"/>
    <w:rsid w:val="002868B8"/>
    <w:rsid w:val="00287E3F"/>
    <w:rsid w:val="00291BC2"/>
    <w:rsid w:val="00293648"/>
    <w:rsid w:val="00293859"/>
    <w:rsid w:val="00293C19"/>
    <w:rsid w:val="00294670"/>
    <w:rsid w:val="00294E16"/>
    <w:rsid w:val="0029510C"/>
    <w:rsid w:val="002955D4"/>
    <w:rsid w:val="00295B4E"/>
    <w:rsid w:val="00295E20"/>
    <w:rsid w:val="002A0C34"/>
    <w:rsid w:val="002A2024"/>
    <w:rsid w:val="002A21DC"/>
    <w:rsid w:val="002A24D2"/>
    <w:rsid w:val="002A4304"/>
    <w:rsid w:val="002A526B"/>
    <w:rsid w:val="002A55F2"/>
    <w:rsid w:val="002A6B45"/>
    <w:rsid w:val="002A746C"/>
    <w:rsid w:val="002A7B54"/>
    <w:rsid w:val="002B0085"/>
    <w:rsid w:val="002B0423"/>
    <w:rsid w:val="002B0A72"/>
    <w:rsid w:val="002B0AEE"/>
    <w:rsid w:val="002B0D6F"/>
    <w:rsid w:val="002B3902"/>
    <w:rsid w:val="002B4BE8"/>
    <w:rsid w:val="002B63BE"/>
    <w:rsid w:val="002C0182"/>
    <w:rsid w:val="002C1503"/>
    <w:rsid w:val="002C1BF0"/>
    <w:rsid w:val="002C2C10"/>
    <w:rsid w:val="002C333C"/>
    <w:rsid w:val="002C347E"/>
    <w:rsid w:val="002C430D"/>
    <w:rsid w:val="002C5359"/>
    <w:rsid w:val="002C554A"/>
    <w:rsid w:val="002C65F7"/>
    <w:rsid w:val="002C66DC"/>
    <w:rsid w:val="002C6DE0"/>
    <w:rsid w:val="002D07AD"/>
    <w:rsid w:val="002D081C"/>
    <w:rsid w:val="002D3605"/>
    <w:rsid w:val="002D3A4C"/>
    <w:rsid w:val="002D3F0A"/>
    <w:rsid w:val="002D3FB4"/>
    <w:rsid w:val="002D417A"/>
    <w:rsid w:val="002D47E3"/>
    <w:rsid w:val="002D4DFA"/>
    <w:rsid w:val="002D53E3"/>
    <w:rsid w:val="002D5914"/>
    <w:rsid w:val="002D66F8"/>
    <w:rsid w:val="002D69F6"/>
    <w:rsid w:val="002E1092"/>
    <w:rsid w:val="002E1BAF"/>
    <w:rsid w:val="002E1C9D"/>
    <w:rsid w:val="002E4028"/>
    <w:rsid w:val="002E566B"/>
    <w:rsid w:val="002E5F15"/>
    <w:rsid w:val="002E5FB3"/>
    <w:rsid w:val="002E6198"/>
    <w:rsid w:val="002E7318"/>
    <w:rsid w:val="002E7AFF"/>
    <w:rsid w:val="002E7EB5"/>
    <w:rsid w:val="002F0103"/>
    <w:rsid w:val="002F0588"/>
    <w:rsid w:val="002F1EE3"/>
    <w:rsid w:val="002F2406"/>
    <w:rsid w:val="002F2EEA"/>
    <w:rsid w:val="002F3C9A"/>
    <w:rsid w:val="002F428A"/>
    <w:rsid w:val="002F481F"/>
    <w:rsid w:val="002F4B44"/>
    <w:rsid w:val="002F5921"/>
    <w:rsid w:val="002F6635"/>
    <w:rsid w:val="002F6E82"/>
    <w:rsid w:val="002F6ED4"/>
    <w:rsid w:val="00301425"/>
    <w:rsid w:val="003022EC"/>
    <w:rsid w:val="00302DF8"/>
    <w:rsid w:val="00302ED5"/>
    <w:rsid w:val="0030310F"/>
    <w:rsid w:val="0030388D"/>
    <w:rsid w:val="003044D0"/>
    <w:rsid w:val="003044F1"/>
    <w:rsid w:val="00304953"/>
    <w:rsid w:val="003056B8"/>
    <w:rsid w:val="0030615C"/>
    <w:rsid w:val="003070FE"/>
    <w:rsid w:val="00307553"/>
    <w:rsid w:val="00307590"/>
    <w:rsid w:val="00307CA7"/>
    <w:rsid w:val="00310E5F"/>
    <w:rsid w:val="003111E7"/>
    <w:rsid w:val="00311FE1"/>
    <w:rsid w:val="003127BD"/>
    <w:rsid w:val="00313590"/>
    <w:rsid w:val="00317765"/>
    <w:rsid w:val="00321406"/>
    <w:rsid w:val="00323DD0"/>
    <w:rsid w:val="00323DD6"/>
    <w:rsid w:val="00324AA2"/>
    <w:rsid w:val="00326755"/>
    <w:rsid w:val="00326E05"/>
    <w:rsid w:val="0033026B"/>
    <w:rsid w:val="003304B1"/>
    <w:rsid w:val="00330B35"/>
    <w:rsid w:val="003316E6"/>
    <w:rsid w:val="003318CC"/>
    <w:rsid w:val="003318D5"/>
    <w:rsid w:val="00332544"/>
    <w:rsid w:val="00332825"/>
    <w:rsid w:val="00332D99"/>
    <w:rsid w:val="003348DA"/>
    <w:rsid w:val="00334C85"/>
    <w:rsid w:val="00334F61"/>
    <w:rsid w:val="00335308"/>
    <w:rsid w:val="00335A61"/>
    <w:rsid w:val="00337F5A"/>
    <w:rsid w:val="0034011B"/>
    <w:rsid w:val="00340C38"/>
    <w:rsid w:val="00340CED"/>
    <w:rsid w:val="00340E37"/>
    <w:rsid w:val="0034160E"/>
    <w:rsid w:val="00343A3C"/>
    <w:rsid w:val="00343C22"/>
    <w:rsid w:val="00343CDD"/>
    <w:rsid w:val="00343FE4"/>
    <w:rsid w:val="003459CA"/>
    <w:rsid w:val="003463C0"/>
    <w:rsid w:val="00347902"/>
    <w:rsid w:val="00347EF5"/>
    <w:rsid w:val="003509D8"/>
    <w:rsid w:val="00351BAA"/>
    <w:rsid w:val="00351F29"/>
    <w:rsid w:val="0035200B"/>
    <w:rsid w:val="00352530"/>
    <w:rsid w:val="003525FC"/>
    <w:rsid w:val="003526E6"/>
    <w:rsid w:val="0035349E"/>
    <w:rsid w:val="00353DED"/>
    <w:rsid w:val="003549CA"/>
    <w:rsid w:val="00354E62"/>
    <w:rsid w:val="003554A6"/>
    <w:rsid w:val="003564DE"/>
    <w:rsid w:val="0035735B"/>
    <w:rsid w:val="00357ABF"/>
    <w:rsid w:val="00357B49"/>
    <w:rsid w:val="00357BB7"/>
    <w:rsid w:val="00361211"/>
    <w:rsid w:val="003618C3"/>
    <w:rsid w:val="0036246D"/>
    <w:rsid w:val="00364182"/>
    <w:rsid w:val="003642B8"/>
    <w:rsid w:val="003648DD"/>
    <w:rsid w:val="00365D3C"/>
    <w:rsid w:val="00366692"/>
    <w:rsid w:val="00367171"/>
    <w:rsid w:val="00367A54"/>
    <w:rsid w:val="0037113D"/>
    <w:rsid w:val="00372FEE"/>
    <w:rsid w:val="00374793"/>
    <w:rsid w:val="00374E92"/>
    <w:rsid w:val="00375FD7"/>
    <w:rsid w:val="003764EE"/>
    <w:rsid w:val="00376E06"/>
    <w:rsid w:val="00377202"/>
    <w:rsid w:val="00377593"/>
    <w:rsid w:val="003800D5"/>
    <w:rsid w:val="003802A8"/>
    <w:rsid w:val="0038075F"/>
    <w:rsid w:val="00380879"/>
    <w:rsid w:val="00383136"/>
    <w:rsid w:val="00384886"/>
    <w:rsid w:val="00384AC2"/>
    <w:rsid w:val="0038539F"/>
    <w:rsid w:val="00386EAC"/>
    <w:rsid w:val="0038768C"/>
    <w:rsid w:val="0039179E"/>
    <w:rsid w:val="003924E0"/>
    <w:rsid w:val="00392848"/>
    <w:rsid w:val="00392C7C"/>
    <w:rsid w:val="00393071"/>
    <w:rsid w:val="00393CEB"/>
    <w:rsid w:val="00393DA5"/>
    <w:rsid w:val="00396959"/>
    <w:rsid w:val="00396F9D"/>
    <w:rsid w:val="00397C0A"/>
    <w:rsid w:val="003A0546"/>
    <w:rsid w:val="003A2F83"/>
    <w:rsid w:val="003A3B93"/>
    <w:rsid w:val="003A44C5"/>
    <w:rsid w:val="003A5F7A"/>
    <w:rsid w:val="003A6168"/>
    <w:rsid w:val="003A6462"/>
    <w:rsid w:val="003A7200"/>
    <w:rsid w:val="003A729A"/>
    <w:rsid w:val="003B008C"/>
    <w:rsid w:val="003B062A"/>
    <w:rsid w:val="003B0DB3"/>
    <w:rsid w:val="003B158F"/>
    <w:rsid w:val="003B1E8A"/>
    <w:rsid w:val="003B2F8D"/>
    <w:rsid w:val="003B3E70"/>
    <w:rsid w:val="003B4B72"/>
    <w:rsid w:val="003B5064"/>
    <w:rsid w:val="003B51AB"/>
    <w:rsid w:val="003B5C4C"/>
    <w:rsid w:val="003C0078"/>
    <w:rsid w:val="003C0E2C"/>
    <w:rsid w:val="003C1834"/>
    <w:rsid w:val="003C2F14"/>
    <w:rsid w:val="003C2FD1"/>
    <w:rsid w:val="003C45D2"/>
    <w:rsid w:val="003C6331"/>
    <w:rsid w:val="003D0550"/>
    <w:rsid w:val="003D0665"/>
    <w:rsid w:val="003D06F5"/>
    <w:rsid w:val="003D0B05"/>
    <w:rsid w:val="003D0E42"/>
    <w:rsid w:val="003D1BFE"/>
    <w:rsid w:val="003D29A9"/>
    <w:rsid w:val="003D33D3"/>
    <w:rsid w:val="003D40A4"/>
    <w:rsid w:val="003D48F5"/>
    <w:rsid w:val="003D4FBD"/>
    <w:rsid w:val="003D5C42"/>
    <w:rsid w:val="003D6035"/>
    <w:rsid w:val="003D6621"/>
    <w:rsid w:val="003E04F2"/>
    <w:rsid w:val="003E0B06"/>
    <w:rsid w:val="003E0EE3"/>
    <w:rsid w:val="003E18DD"/>
    <w:rsid w:val="003E38AD"/>
    <w:rsid w:val="003E3DEA"/>
    <w:rsid w:val="003E3E32"/>
    <w:rsid w:val="003E4AF7"/>
    <w:rsid w:val="003E6C1C"/>
    <w:rsid w:val="003E78C6"/>
    <w:rsid w:val="003F0066"/>
    <w:rsid w:val="003F094A"/>
    <w:rsid w:val="003F1D67"/>
    <w:rsid w:val="003F20DB"/>
    <w:rsid w:val="003F23A7"/>
    <w:rsid w:val="003F26C3"/>
    <w:rsid w:val="003F307F"/>
    <w:rsid w:val="003F39DA"/>
    <w:rsid w:val="003F3B86"/>
    <w:rsid w:val="003F6740"/>
    <w:rsid w:val="003F69BB"/>
    <w:rsid w:val="003F6A49"/>
    <w:rsid w:val="003F6D2B"/>
    <w:rsid w:val="003F7463"/>
    <w:rsid w:val="003F7BAF"/>
    <w:rsid w:val="00400F78"/>
    <w:rsid w:val="004011E6"/>
    <w:rsid w:val="00401F2D"/>
    <w:rsid w:val="00402678"/>
    <w:rsid w:val="004032BC"/>
    <w:rsid w:val="0040406F"/>
    <w:rsid w:val="00404C3C"/>
    <w:rsid w:val="00404D28"/>
    <w:rsid w:val="004065DB"/>
    <w:rsid w:val="00406F48"/>
    <w:rsid w:val="0040793D"/>
    <w:rsid w:val="00410CF7"/>
    <w:rsid w:val="00410DF8"/>
    <w:rsid w:val="00411573"/>
    <w:rsid w:val="004115F3"/>
    <w:rsid w:val="00412770"/>
    <w:rsid w:val="004136A8"/>
    <w:rsid w:val="00413B22"/>
    <w:rsid w:val="00414B15"/>
    <w:rsid w:val="004154BF"/>
    <w:rsid w:val="004167F4"/>
    <w:rsid w:val="00416990"/>
    <w:rsid w:val="004172CC"/>
    <w:rsid w:val="004200DF"/>
    <w:rsid w:val="0042065F"/>
    <w:rsid w:val="00420D87"/>
    <w:rsid w:val="00422114"/>
    <w:rsid w:val="00422803"/>
    <w:rsid w:val="00423F39"/>
    <w:rsid w:val="0042444E"/>
    <w:rsid w:val="00427611"/>
    <w:rsid w:val="00431645"/>
    <w:rsid w:val="004317F1"/>
    <w:rsid w:val="004329F4"/>
    <w:rsid w:val="00432BA6"/>
    <w:rsid w:val="00432BD1"/>
    <w:rsid w:val="00432DE9"/>
    <w:rsid w:val="004334D8"/>
    <w:rsid w:val="00434899"/>
    <w:rsid w:val="004351E1"/>
    <w:rsid w:val="00437D88"/>
    <w:rsid w:val="004406FB"/>
    <w:rsid w:val="00441BCD"/>
    <w:rsid w:val="00442F6E"/>
    <w:rsid w:val="00443F50"/>
    <w:rsid w:val="0044616F"/>
    <w:rsid w:val="00447F0B"/>
    <w:rsid w:val="0045010C"/>
    <w:rsid w:val="00450862"/>
    <w:rsid w:val="004527C5"/>
    <w:rsid w:val="00453CC4"/>
    <w:rsid w:val="00454068"/>
    <w:rsid w:val="00454795"/>
    <w:rsid w:val="00455C88"/>
    <w:rsid w:val="00456865"/>
    <w:rsid w:val="0046086E"/>
    <w:rsid w:val="0046202C"/>
    <w:rsid w:val="004634B9"/>
    <w:rsid w:val="0046381D"/>
    <w:rsid w:val="0046439A"/>
    <w:rsid w:val="004644F3"/>
    <w:rsid w:val="00464693"/>
    <w:rsid w:val="00464D11"/>
    <w:rsid w:val="00465C73"/>
    <w:rsid w:val="00466387"/>
    <w:rsid w:val="00466847"/>
    <w:rsid w:val="00466E3A"/>
    <w:rsid w:val="00466E7A"/>
    <w:rsid w:val="00466EDF"/>
    <w:rsid w:val="00467135"/>
    <w:rsid w:val="00472E13"/>
    <w:rsid w:val="004751E0"/>
    <w:rsid w:val="004752AE"/>
    <w:rsid w:val="00475DFB"/>
    <w:rsid w:val="00480D4C"/>
    <w:rsid w:val="0048278E"/>
    <w:rsid w:val="004828F0"/>
    <w:rsid w:val="00482E41"/>
    <w:rsid w:val="00485EB0"/>
    <w:rsid w:val="00486703"/>
    <w:rsid w:val="00486763"/>
    <w:rsid w:val="00486CC7"/>
    <w:rsid w:val="004876F4"/>
    <w:rsid w:val="00490A26"/>
    <w:rsid w:val="0049100F"/>
    <w:rsid w:val="004925EE"/>
    <w:rsid w:val="00492979"/>
    <w:rsid w:val="0049399C"/>
    <w:rsid w:val="004942EA"/>
    <w:rsid w:val="00495074"/>
    <w:rsid w:val="00495465"/>
    <w:rsid w:val="0049675A"/>
    <w:rsid w:val="00496B57"/>
    <w:rsid w:val="004973C4"/>
    <w:rsid w:val="004A03AA"/>
    <w:rsid w:val="004A064E"/>
    <w:rsid w:val="004A094F"/>
    <w:rsid w:val="004A3DC2"/>
    <w:rsid w:val="004A4585"/>
    <w:rsid w:val="004A489F"/>
    <w:rsid w:val="004A5207"/>
    <w:rsid w:val="004A5DD7"/>
    <w:rsid w:val="004A6248"/>
    <w:rsid w:val="004A6667"/>
    <w:rsid w:val="004A67AB"/>
    <w:rsid w:val="004A6C0F"/>
    <w:rsid w:val="004A7612"/>
    <w:rsid w:val="004B0450"/>
    <w:rsid w:val="004B1528"/>
    <w:rsid w:val="004B21B9"/>
    <w:rsid w:val="004B22C6"/>
    <w:rsid w:val="004B3A9C"/>
    <w:rsid w:val="004B3EA7"/>
    <w:rsid w:val="004B477D"/>
    <w:rsid w:val="004B520C"/>
    <w:rsid w:val="004B54A8"/>
    <w:rsid w:val="004B5E86"/>
    <w:rsid w:val="004B6C77"/>
    <w:rsid w:val="004B7405"/>
    <w:rsid w:val="004B7686"/>
    <w:rsid w:val="004C1124"/>
    <w:rsid w:val="004C1641"/>
    <w:rsid w:val="004C3E68"/>
    <w:rsid w:val="004C3E7B"/>
    <w:rsid w:val="004C4C8A"/>
    <w:rsid w:val="004C699D"/>
    <w:rsid w:val="004C6EF5"/>
    <w:rsid w:val="004D016A"/>
    <w:rsid w:val="004D0687"/>
    <w:rsid w:val="004D11A8"/>
    <w:rsid w:val="004D11AB"/>
    <w:rsid w:val="004D127E"/>
    <w:rsid w:val="004D14BF"/>
    <w:rsid w:val="004D15C4"/>
    <w:rsid w:val="004D1AFE"/>
    <w:rsid w:val="004D4A70"/>
    <w:rsid w:val="004D4CFD"/>
    <w:rsid w:val="004D5135"/>
    <w:rsid w:val="004D6CE0"/>
    <w:rsid w:val="004E0CE3"/>
    <w:rsid w:val="004E1960"/>
    <w:rsid w:val="004E1BE9"/>
    <w:rsid w:val="004E1F64"/>
    <w:rsid w:val="004E2016"/>
    <w:rsid w:val="004E355B"/>
    <w:rsid w:val="004E5607"/>
    <w:rsid w:val="004E5FB5"/>
    <w:rsid w:val="004E77BC"/>
    <w:rsid w:val="004E7D6E"/>
    <w:rsid w:val="004F0751"/>
    <w:rsid w:val="004F0926"/>
    <w:rsid w:val="004F0EE1"/>
    <w:rsid w:val="004F132E"/>
    <w:rsid w:val="004F14B3"/>
    <w:rsid w:val="004F1E15"/>
    <w:rsid w:val="004F2FBA"/>
    <w:rsid w:val="004F378C"/>
    <w:rsid w:val="004F3BF7"/>
    <w:rsid w:val="004F4DA2"/>
    <w:rsid w:val="004F4E5F"/>
    <w:rsid w:val="004F573E"/>
    <w:rsid w:val="004F663C"/>
    <w:rsid w:val="004F671E"/>
    <w:rsid w:val="004F79BA"/>
    <w:rsid w:val="0050014D"/>
    <w:rsid w:val="00500736"/>
    <w:rsid w:val="00500869"/>
    <w:rsid w:val="005013BB"/>
    <w:rsid w:val="00502DEB"/>
    <w:rsid w:val="005037E9"/>
    <w:rsid w:val="00503B60"/>
    <w:rsid w:val="00503C04"/>
    <w:rsid w:val="0050468B"/>
    <w:rsid w:val="00506777"/>
    <w:rsid w:val="00506979"/>
    <w:rsid w:val="00506BA2"/>
    <w:rsid w:val="00507594"/>
    <w:rsid w:val="00510BCA"/>
    <w:rsid w:val="00511733"/>
    <w:rsid w:val="0051246E"/>
    <w:rsid w:val="00513555"/>
    <w:rsid w:val="00513F37"/>
    <w:rsid w:val="00515CC1"/>
    <w:rsid w:val="00517BDC"/>
    <w:rsid w:val="00521849"/>
    <w:rsid w:val="00522952"/>
    <w:rsid w:val="00522B17"/>
    <w:rsid w:val="005235E3"/>
    <w:rsid w:val="00523C43"/>
    <w:rsid w:val="00523C62"/>
    <w:rsid w:val="005274A8"/>
    <w:rsid w:val="00530151"/>
    <w:rsid w:val="005304D7"/>
    <w:rsid w:val="005309C9"/>
    <w:rsid w:val="005312C6"/>
    <w:rsid w:val="005319D8"/>
    <w:rsid w:val="00531E4A"/>
    <w:rsid w:val="00532339"/>
    <w:rsid w:val="00532F34"/>
    <w:rsid w:val="00533706"/>
    <w:rsid w:val="00534406"/>
    <w:rsid w:val="00534E09"/>
    <w:rsid w:val="00535A83"/>
    <w:rsid w:val="00535C47"/>
    <w:rsid w:val="00535F47"/>
    <w:rsid w:val="00536342"/>
    <w:rsid w:val="005376BF"/>
    <w:rsid w:val="00540301"/>
    <w:rsid w:val="00540519"/>
    <w:rsid w:val="0054178F"/>
    <w:rsid w:val="005422C0"/>
    <w:rsid w:val="0054464D"/>
    <w:rsid w:val="00545563"/>
    <w:rsid w:val="0054755B"/>
    <w:rsid w:val="00547707"/>
    <w:rsid w:val="00550E7A"/>
    <w:rsid w:val="005516C6"/>
    <w:rsid w:val="0055181D"/>
    <w:rsid w:val="00555FE2"/>
    <w:rsid w:val="005560C4"/>
    <w:rsid w:val="0055775A"/>
    <w:rsid w:val="00560566"/>
    <w:rsid w:val="00561028"/>
    <w:rsid w:val="00561058"/>
    <w:rsid w:val="0056202B"/>
    <w:rsid w:val="005624C4"/>
    <w:rsid w:val="00563201"/>
    <w:rsid w:val="00564CC7"/>
    <w:rsid w:val="0056546A"/>
    <w:rsid w:val="005659E3"/>
    <w:rsid w:val="005660D4"/>
    <w:rsid w:val="005661F3"/>
    <w:rsid w:val="0056637A"/>
    <w:rsid w:val="0056721B"/>
    <w:rsid w:val="00567487"/>
    <w:rsid w:val="00567D31"/>
    <w:rsid w:val="00570720"/>
    <w:rsid w:val="00570A93"/>
    <w:rsid w:val="00570C03"/>
    <w:rsid w:val="00570DEC"/>
    <w:rsid w:val="005711F0"/>
    <w:rsid w:val="005715C3"/>
    <w:rsid w:val="00571B2C"/>
    <w:rsid w:val="00571CAE"/>
    <w:rsid w:val="00572098"/>
    <w:rsid w:val="0057509B"/>
    <w:rsid w:val="00575657"/>
    <w:rsid w:val="0057589B"/>
    <w:rsid w:val="00576DD6"/>
    <w:rsid w:val="00577A69"/>
    <w:rsid w:val="00577CD1"/>
    <w:rsid w:val="00580BD9"/>
    <w:rsid w:val="00580D59"/>
    <w:rsid w:val="0058128D"/>
    <w:rsid w:val="0058132D"/>
    <w:rsid w:val="005816D3"/>
    <w:rsid w:val="005825A8"/>
    <w:rsid w:val="00582D0B"/>
    <w:rsid w:val="005839A0"/>
    <w:rsid w:val="00584390"/>
    <w:rsid w:val="00584EB3"/>
    <w:rsid w:val="00584EDD"/>
    <w:rsid w:val="0058543D"/>
    <w:rsid w:val="00586AC2"/>
    <w:rsid w:val="00587E47"/>
    <w:rsid w:val="00590352"/>
    <w:rsid w:val="00591759"/>
    <w:rsid w:val="00592312"/>
    <w:rsid w:val="0059490F"/>
    <w:rsid w:val="005957A5"/>
    <w:rsid w:val="005961BE"/>
    <w:rsid w:val="005A1F36"/>
    <w:rsid w:val="005A28AE"/>
    <w:rsid w:val="005A3274"/>
    <w:rsid w:val="005A3282"/>
    <w:rsid w:val="005A371D"/>
    <w:rsid w:val="005A4411"/>
    <w:rsid w:val="005A44C7"/>
    <w:rsid w:val="005A4520"/>
    <w:rsid w:val="005A4C14"/>
    <w:rsid w:val="005A5C3C"/>
    <w:rsid w:val="005B0AD1"/>
    <w:rsid w:val="005B11E4"/>
    <w:rsid w:val="005B143C"/>
    <w:rsid w:val="005B14DF"/>
    <w:rsid w:val="005B1668"/>
    <w:rsid w:val="005B1BF0"/>
    <w:rsid w:val="005B463B"/>
    <w:rsid w:val="005B61A3"/>
    <w:rsid w:val="005B63EF"/>
    <w:rsid w:val="005B664B"/>
    <w:rsid w:val="005B66C6"/>
    <w:rsid w:val="005B7DD5"/>
    <w:rsid w:val="005C1ABD"/>
    <w:rsid w:val="005C1BBF"/>
    <w:rsid w:val="005C1FB1"/>
    <w:rsid w:val="005C2CE3"/>
    <w:rsid w:val="005C2DFC"/>
    <w:rsid w:val="005C4E30"/>
    <w:rsid w:val="005C5CFD"/>
    <w:rsid w:val="005C7C6A"/>
    <w:rsid w:val="005D0187"/>
    <w:rsid w:val="005D0BB6"/>
    <w:rsid w:val="005D0CDC"/>
    <w:rsid w:val="005D15E4"/>
    <w:rsid w:val="005D1BC5"/>
    <w:rsid w:val="005D3BA4"/>
    <w:rsid w:val="005D3CD2"/>
    <w:rsid w:val="005D6E74"/>
    <w:rsid w:val="005D7A1F"/>
    <w:rsid w:val="005E2AAC"/>
    <w:rsid w:val="005E3E3C"/>
    <w:rsid w:val="005E3F87"/>
    <w:rsid w:val="005E4699"/>
    <w:rsid w:val="005E483E"/>
    <w:rsid w:val="005E518F"/>
    <w:rsid w:val="005E5B5C"/>
    <w:rsid w:val="005E686B"/>
    <w:rsid w:val="005F0AEE"/>
    <w:rsid w:val="005F2346"/>
    <w:rsid w:val="005F440B"/>
    <w:rsid w:val="005F451F"/>
    <w:rsid w:val="005F4BA3"/>
    <w:rsid w:val="005F71E1"/>
    <w:rsid w:val="006029F6"/>
    <w:rsid w:val="00603146"/>
    <w:rsid w:val="00603B88"/>
    <w:rsid w:val="00603FA8"/>
    <w:rsid w:val="0060534A"/>
    <w:rsid w:val="0060571A"/>
    <w:rsid w:val="00605987"/>
    <w:rsid w:val="006059F5"/>
    <w:rsid w:val="00606248"/>
    <w:rsid w:val="006068C3"/>
    <w:rsid w:val="00607366"/>
    <w:rsid w:val="00607579"/>
    <w:rsid w:val="00607704"/>
    <w:rsid w:val="00610844"/>
    <w:rsid w:val="00611CC2"/>
    <w:rsid w:val="0061227B"/>
    <w:rsid w:val="00613199"/>
    <w:rsid w:val="0061356A"/>
    <w:rsid w:val="00614260"/>
    <w:rsid w:val="00617BFB"/>
    <w:rsid w:val="00617C7C"/>
    <w:rsid w:val="00617D36"/>
    <w:rsid w:val="006205E1"/>
    <w:rsid w:val="006213E4"/>
    <w:rsid w:val="00621526"/>
    <w:rsid w:val="0062211E"/>
    <w:rsid w:val="00622218"/>
    <w:rsid w:val="0062408B"/>
    <w:rsid w:val="00625243"/>
    <w:rsid w:val="00625CEF"/>
    <w:rsid w:val="006263FB"/>
    <w:rsid w:val="00626766"/>
    <w:rsid w:val="00626DA4"/>
    <w:rsid w:val="0062772D"/>
    <w:rsid w:val="00627C7B"/>
    <w:rsid w:val="0063004F"/>
    <w:rsid w:val="0063048D"/>
    <w:rsid w:val="006325AA"/>
    <w:rsid w:val="00633163"/>
    <w:rsid w:val="00633B26"/>
    <w:rsid w:val="00634DBF"/>
    <w:rsid w:val="006356CD"/>
    <w:rsid w:val="00635DD5"/>
    <w:rsid w:val="0063617D"/>
    <w:rsid w:val="00636596"/>
    <w:rsid w:val="0063690A"/>
    <w:rsid w:val="00637DD8"/>
    <w:rsid w:val="006419A7"/>
    <w:rsid w:val="006429CF"/>
    <w:rsid w:val="0064423D"/>
    <w:rsid w:val="006449E2"/>
    <w:rsid w:val="00644CE8"/>
    <w:rsid w:val="00644EF5"/>
    <w:rsid w:val="006460C2"/>
    <w:rsid w:val="00646CA4"/>
    <w:rsid w:val="006475D9"/>
    <w:rsid w:val="006501B9"/>
    <w:rsid w:val="00650874"/>
    <w:rsid w:val="006510DB"/>
    <w:rsid w:val="00652EB9"/>
    <w:rsid w:val="006532B9"/>
    <w:rsid w:val="006547B1"/>
    <w:rsid w:val="006550C7"/>
    <w:rsid w:val="0065511C"/>
    <w:rsid w:val="00656640"/>
    <w:rsid w:val="006566DB"/>
    <w:rsid w:val="00656E5C"/>
    <w:rsid w:val="00657B6D"/>
    <w:rsid w:val="00660026"/>
    <w:rsid w:val="00660C39"/>
    <w:rsid w:val="00662228"/>
    <w:rsid w:val="00662232"/>
    <w:rsid w:val="006628B2"/>
    <w:rsid w:val="00662F7E"/>
    <w:rsid w:val="006642F1"/>
    <w:rsid w:val="006643D1"/>
    <w:rsid w:val="00664709"/>
    <w:rsid w:val="00665B26"/>
    <w:rsid w:val="00666EDF"/>
    <w:rsid w:val="0067034A"/>
    <w:rsid w:val="00670685"/>
    <w:rsid w:val="00670BE8"/>
    <w:rsid w:val="006716FF"/>
    <w:rsid w:val="0067324C"/>
    <w:rsid w:val="006739E4"/>
    <w:rsid w:val="00673E54"/>
    <w:rsid w:val="006779AA"/>
    <w:rsid w:val="00680830"/>
    <w:rsid w:val="0068130D"/>
    <w:rsid w:val="00681C32"/>
    <w:rsid w:val="0068326E"/>
    <w:rsid w:val="00683846"/>
    <w:rsid w:val="00683E3F"/>
    <w:rsid w:val="00685703"/>
    <w:rsid w:val="00685BD1"/>
    <w:rsid w:val="00686C0E"/>
    <w:rsid w:val="00687884"/>
    <w:rsid w:val="0069218B"/>
    <w:rsid w:val="006930D9"/>
    <w:rsid w:val="0069347E"/>
    <w:rsid w:val="00693605"/>
    <w:rsid w:val="00693A5C"/>
    <w:rsid w:val="00694A54"/>
    <w:rsid w:val="00695A06"/>
    <w:rsid w:val="00696014"/>
    <w:rsid w:val="006962FF"/>
    <w:rsid w:val="00696A55"/>
    <w:rsid w:val="00696ECE"/>
    <w:rsid w:val="006976CD"/>
    <w:rsid w:val="00697D7D"/>
    <w:rsid w:val="00697F85"/>
    <w:rsid w:val="006A180D"/>
    <w:rsid w:val="006A302C"/>
    <w:rsid w:val="006A33B2"/>
    <w:rsid w:val="006A413E"/>
    <w:rsid w:val="006A5136"/>
    <w:rsid w:val="006A524B"/>
    <w:rsid w:val="006A5A4E"/>
    <w:rsid w:val="006A6127"/>
    <w:rsid w:val="006A6181"/>
    <w:rsid w:val="006A6929"/>
    <w:rsid w:val="006A7CA2"/>
    <w:rsid w:val="006B3084"/>
    <w:rsid w:val="006B35D2"/>
    <w:rsid w:val="006B4B84"/>
    <w:rsid w:val="006B4F59"/>
    <w:rsid w:val="006B601F"/>
    <w:rsid w:val="006B6BD2"/>
    <w:rsid w:val="006B768C"/>
    <w:rsid w:val="006B7D25"/>
    <w:rsid w:val="006C0AE1"/>
    <w:rsid w:val="006C0B30"/>
    <w:rsid w:val="006C1282"/>
    <w:rsid w:val="006C1870"/>
    <w:rsid w:val="006C2051"/>
    <w:rsid w:val="006C260A"/>
    <w:rsid w:val="006C2A51"/>
    <w:rsid w:val="006C346C"/>
    <w:rsid w:val="006C455C"/>
    <w:rsid w:val="006C45DE"/>
    <w:rsid w:val="006C552C"/>
    <w:rsid w:val="006C6811"/>
    <w:rsid w:val="006D1717"/>
    <w:rsid w:val="006D1EA9"/>
    <w:rsid w:val="006D3C62"/>
    <w:rsid w:val="006D455C"/>
    <w:rsid w:val="006D537A"/>
    <w:rsid w:val="006D5DB7"/>
    <w:rsid w:val="006D60A2"/>
    <w:rsid w:val="006D688C"/>
    <w:rsid w:val="006D71DD"/>
    <w:rsid w:val="006D7740"/>
    <w:rsid w:val="006D7B54"/>
    <w:rsid w:val="006D7FDC"/>
    <w:rsid w:val="006E2E19"/>
    <w:rsid w:val="006E36A2"/>
    <w:rsid w:val="006E3720"/>
    <w:rsid w:val="006E3953"/>
    <w:rsid w:val="006E4BBB"/>
    <w:rsid w:val="006E4C2E"/>
    <w:rsid w:val="006E4D8E"/>
    <w:rsid w:val="006E516C"/>
    <w:rsid w:val="006E57A1"/>
    <w:rsid w:val="006E6263"/>
    <w:rsid w:val="006E6CA6"/>
    <w:rsid w:val="006E7245"/>
    <w:rsid w:val="006E797D"/>
    <w:rsid w:val="006E7B4C"/>
    <w:rsid w:val="006E7D5D"/>
    <w:rsid w:val="006F0983"/>
    <w:rsid w:val="006F0A29"/>
    <w:rsid w:val="006F115C"/>
    <w:rsid w:val="006F2879"/>
    <w:rsid w:val="006F4A80"/>
    <w:rsid w:val="006F5676"/>
    <w:rsid w:val="006F5952"/>
    <w:rsid w:val="006F59A5"/>
    <w:rsid w:val="006F5F0A"/>
    <w:rsid w:val="006F64C1"/>
    <w:rsid w:val="006F6AFE"/>
    <w:rsid w:val="006F721C"/>
    <w:rsid w:val="006F7322"/>
    <w:rsid w:val="006F73B7"/>
    <w:rsid w:val="006F7634"/>
    <w:rsid w:val="007001AD"/>
    <w:rsid w:val="00701A53"/>
    <w:rsid w:val="00701C43"/>
    <w:rsid w:val="00702168"/>
    <w:rsid w:val="00702B49"/>
    <w:rsid w:val="007038CE"/>
    <w:rsid w:val="007047B3"/>
    <w:rsid w:val="00704B87"/>
    <w:rsid w:val="00707E2E"/>
    <w:rsid w:val="00710C53"/>
    <w:rsid w:val="00712869"/>
    <w:rsid w:val="00712AEC"/>
    <w:rsid w:val="007133DC"/>
    <w:rsid w:val="007139DE"/>
    <w:rsid w:val="0071439D"/>
    <w:rsid w:val="00716B04"/>
    <w:rsid w:val="00720555"/>
    <w:rsid w:val="007210A5"/>
    <w:rsid w:val="0072197A"/>
    <w:rsid w:val="007231E7"/>
    <w:rsid w:val="0072401F"/>
    <w:rsid w:val="00724A01"/>
    <w:rsid w:val="00725993"/>
    <w:rsid w:val="00725FCC"/>
    <w:rsid w:val="00725FEB"/>
    <w:rsid w:val="00726066"/>
    <w:rsid w:val="007262F4"/>
    <w:rsid w:val="00726A77"/>
    <w:rsid w:val="007272D3"/>
    <w:rsid w:val="0072779C"/>
    <w:rsid w:val="00727E67"/>
    <w:rsid w:val="00730506"/>
    <w:rsid w:val="00730756"/>
    <w:rsid w:val="00730A2B"/>
    <w:rsid w:val="00730FBF"/>
    <w:rsid w:val="00732A33"/>
    <w:rsid w:val="00733B4B"/>
    <w:rsid w:val="007340DD"/>
    <w:rsid w:val="007342B4"/>
    <w:rsid w:val="0073665E"/>
    <w:rsid w:val="007369B3"/>
    <w:rsid w:val="00736DF1"/>
    <w:rsid w:val="00736FB6"/>
    <w:rsid w:val="007404C0"/>
    <w:rsid w:val="00741AB1"/>
    <w:rsid w:val="00742EB1"/>
    <w:rsid w:val="0074399D"/>
    <w:rsid w:val="00744791"/>
    <w:rsid w:val="00745754"/>
    <w:rsid w:val="00745E06"/>
    <w:rsid w:val="00745E3D"/>
    <w:rsid w:val="00746544"/>
    <w:rsid w:val="007502DA"/>
    <w:rsid w:val="007511C7"/>
    <w:rsid w:val="00751908"/>
    <w:rsid w:val="00751ECE"/>
    <w:rsid w:val="00753BA7"/>
    <w:rsid w:val="00753D2E"/>
    <w:rsid w:val="007543F8"/>
    <w:rsid w:val="00754820"/>
    <w:rsid w:val="007552AD"/>
    <w:rsid w:val="00756ED4"/>
    <w:rsid w:val="00757DCC"/>
    <w:rsid w:val="00761E90"/>
    <w:rsid w:val="007627FE"/>
    <w:rsid w:val="00762AE7"/>
    <w:rsid w:val="00762B12"/>
    <w:rsid w:val="00762DC5"/>
    <w:rsid w:val="007636B4"/>
    <w:rsid w:val="00763902"/>
    <w:rsid w:val="00763DAD"/>
    <w:rsid w:val="00764D62"/>
    <w:rsid w:val="0076536D"/>
    <w:rsid w:val="00765724"/>
    <w:rsid w:val="007659A7"/>
    <w:rsid w:val="00765AD7"/>
    <w:rsid w:val="00767A45"/>
    <w:rsid w:val="0077136D"/>
    <w:rsid w:val="007718AA"/>
    <w:rsid w:val="00771DD3"/>
    <w:rsid w:val="007720B4"/>
    <w:rsid w:val="00773581"/>
    <w:rsid w:val="00773AAC"/>
    <w:rsid w:val="00774FC0"/>
    <w:rsid w:val="00780451"/>
    <w:rsid w:val="007811B2"/>
    <w:rsid w:val="007812B2"/>
    <w:rsid w:val="00781D9D"/>
    <w:rsid w:val="007840E0"/>
    <w:rsid w:val="0078447E"/>
    <w:rsid w:val="00785844"/>
    <w:rsid w:val="007859AD"/>
    <w:rsid w:val="00786602"/>
    <w:rsid w:val="00786762"/>
    <w:rsid w:val="00786FCA"/>
    <w:rsid w:val="007878E9"/>
    <w:rsid w:val="00787925"/>
    <w:rsid w:val="0078799A"/>
    <w:rsid w:val="007879F1"/>
    <w:rsid w:val="0079044E"/>
    <w:rsid w:val="00790A1D"/>
    <w:rsid w:val="00790F3E"/>
    <w:rsid w:val="00791A66"/>
    <w:rsid w:val="00791A72"/>
    <w:rsid w:val="00792B71"/>
    <w:rsid w:val="00793271"/>
    <w:rsid w:val="007932B1"/>
    <w:rsid w:val="007940F4"/>
    <w:rsid w:val="0079444F"/>
    <w:rsid w:val="00794728"/>
    <w:rsid w:val="00794A00"/>
    <w:rsid w:val="007952BE"/>
    <w:rsid w:val="007962CB"/>
    <w:rsid w:val="007972F0"/>
    <w:rsid w:val="007A0386"/>
    <w:rsid w:val="007A1FF1"/>
    <w:rsid w:val="007A22BC"/>
    <w:rsid w:val="007A283C"/>
    <w:rsid w:val="007B0135"/>
    <w:rsid w:val="007B0B74"/>
    <w:rsid w:val="007B1057"/>
    <w:rsid w:val="007B1729"/>
    <w:rsid w:val="007B1B3C"/>
    <w:rsid w:val="007B1BF5"/>
    <w:rsid w:val="007B1EEC"/>
    <w:rsid w:val="007B4C4B"/>
    <w:rsid w:val="007B4FF5"/>
    <w:rsid w:val="007B5FB2"/>
    <w:rsid w:val="007B6846"/>
    <w:rsid w:val="007B7F08"/>
    <w:rsid w:val="007C14A5"/>
    <w:rsid w:val="007C1B44"/>
    <w:rsid w:val="007C1D11"/>
    <w:rsid w:val="007C1E28"/>
    <w:rsid w:val="007C3229"/>
    <w:rsid w:val="007C3707"/>
    <w:rsid w:val="007C3AC7"/>
    <w:rsid w:val="007C3CCC"/>
    <w:rsid w:val="007C3EC4"/>
    <w:rsid w:val="007C507C"/>
    <w:rsid w:val="007C5761"/>
    <w:rsid w:val="007C5B17"/>
    <w:rsid w:val="007C5B3B"/>
    <w:rsid w:val="007C5BB4"/>
    <w:rsid w:val="007C7E45"/>
    <w:rsid w:val="007C7FA1"/>
    <w:rsid w:val="007D1BCB"/>
    <w:rsid w:val="007D386F"/>
    <w:rsid w:val="007D3D8D"/>
    <w:rsid w:val="007D508E"/>
    <w:rsid w:val="007D53A5"/>
    <w:rsid w:val="007D577F"/>
    <w:rsid w:val="007D5B12"/>
    <w:rsid w:val="007D6715"/>
    <w:rsid w:val="007D6736"/>
    <w:rsid w:val="007D7C11"/>
    <w:rsid w:val="007D7C42"/>
    <w:rsid w:val="007E0ED9"/>
    <w:rsid w:val="007E1956"/>
    <w:rsid w:val="007E1E16"/>
    <w:rsid w:val="007E397C"/>
    <w:rsid w:val="007E3F6B"/>
    <w:rsid w:val="007E43CD"/>
    <w:rsid w:val="007E4731"/>
    <w:rsid w:val="007E4750"/>
    <w:rsid w:val="007E56C3"/>
    <w:rsid w:val="007E62A2"/>
    <w:rsid w:val="007E6398"/>
    <w:rsid w:val="007E6591"/>
    <w:rsid w:val="007E71B6"/>
    <w:rsid w:val="007E7404"/>
    <w:rsid w:val="007E7C34"/>
    <w:rsid w:val="007F07BF"/>
    <w:rsid w:val="007F22D1"/>
    <w:rsid w:val="007F26B4"/>
    <w:rsid w:val="007F31A8"/>
    <w:rsid w:val="007F3ADB"/>
    <w:rsid w:val="007F54B6"/>
    <w:rsid w:val="007F7BCE"/>
    <w:rsid w:val="007F7F36"/>
    <w:rsid w:val="008002D7"/>
    <w:rsid w:val="00800BAB"/>
    <w:rsid w:val="0080139C"/>
    <w:rsid w:val="008014B4"/>
    <w:rsid w:val="00801809"/>
    <w:rsid w:val="008031CE"/>
    <w:rsid w:val="00804A2D"/>
    <w:rsid w:val="00804BFA"/>
    <w:rsid w:val="00805EE3"/>
    <w:rsid w:val="0080621A"/>
    <w:rsid w:val="00806DEA"/>
    <w:rsid w:val="00811A02"/>
    <w:rsid w:val="00811F03"/>
    <w:rsid w:val="00815264"/>
    <w:rsid w:val="008161C0"/>
    <w:rsid w:val="0081715E"/>
    <w:rsid w:val="00820C77"/>
    <w:rsid w:val="00820CD2"/>
    <w:rsid w:val="00822DF9"/>
    <w:rsid w:val="008231DC"/>
    <w:rsid w:val="008231F7"/>
    <w:rsid w:val="00823242"/>
    <w:rsid w:val="0082352B"/>
    <w:rsid w:val="0082354D"/>
    <w:rsid w:val="00823EBC"/>
    <w:rsid w:val="008252CB"/>
    <w:rsid w:val="008252D2"/>
    <w:rsid w:val="008255A2"/>
    <w:rsid w:val="00825872"/>
    <w:rsid w:val="0082628F"/>
    <w:rsid w:val="008263A1"/>
    <w:rsid w:val="00826527"/>
    <w:rsid w:val="00826F83"/>
    <w:rsid w:val="008271D4"/>
    <w:rsid w:val="00832135"/>
    <w:rsid w:val="00832151"/>
    <w:rsid w:val="00832C31"/>
    <w:rsid w:val="00834006"/>
    <w:rsid w:val="008343B9"/>
    <w:rsid w:val="00836AEC"/>
    <w:rsid w:val="00837129"/>
    <w:rsid w:val="008372DB"/>
    <w:rsid w:val="008373E8"/>
    <w:rsid w:val="008406CF"/>
    <w:rsid w:val="00840AC9"/>
    <w:rsid w:val="008413AC"/>
    <w:rsid w:val="00841A63"/>
    <w:rsid w:val="0084272A"/>
    <w:rsid w:val="00842AF6"/>
    <w:rsid w:val="00842B69"/>
    <w:rsid w:val="00844454"/>
    <w:rsid w:val="00844CCE"/>
    <w:rsid w:val="008464DD"/>
    <w:rsid w:val="0084686B"/>
    <w:rsid w:val="008479A6"/>
    <w:rsid w:val="00847C50"/>
    <w:rsid w:val="00851C7B"/>
    <w:rsid w:val="0085391A"/>
    <w:rsid w:val="00853A45"/>
    <w:rsid w:val="0085565E"/>
    <w:rsid w:val="00855674"/>
    <w:rsid w:val="00855C25"/>
    <w:rsid w:val="00857A79"/>
    <w:rsid w:val="0086077D"/>
    <w:rsid w:val="0086137E"/>
    <w:rsid w:val="00861519"/>
    <w:rsid w:val="0086532A"/>
    <w:rsid w:val="00865D60"/>
    <w:rsid w:val="00866E97"/>
    <w:rsid w:val="00867528"/>
    <w:rsid w:val="00867B94"/>
    <w:rsid w:val="00871768"/>
    <w:rsid w:val="00871BDF"/>
    <w:rsid w:val="00871E9D"/>
    <w:rsid w:val="008727EE"/>
    <w:rsid w:val="0087327C"/>
    <w:rsid w:val="0087352D"/>
    <w:rsid w:val="00873994"/>
    <w:rsid w:val="00874228"/>
    <w:rsid w:val="008749A0"/>
    <w:rsid w:val="00875D5D"/>
    <w:rsid w:val="00880430"/>
    <w:rsid w:val="008807F7"/>
    <w:rsid w:val="00880FFE"/>
    <w:rsid w:val="008828FD"/>
    <w:rsid w:val="00882DBB"/>
    <w:rsid w:val="00882EA7"/>
    <w:rsid w:val="00883038"/>
    <w:rsid w:val="008851D1"/>
    <w:rsid w:val="0088614D"/>
    <w:rsid w:val="00886985"/>
    <w:rsid w:val="008869CF"/>
    <w:rsid w:val="00886F30"/>
    <w:rsid w:val="00887A6A"/>
    <w:rsid w:val="00892C7D"/>
    <w:rsid w:val="00892F2C"/>
    <w:rsid w:val="00893434"/>
    <w:rsid w:val="00893AF7"/>
    <w:rsid w:val="00894880"/>
    <w:rsid w:val="00895215"/>
    <w:rsid w:val="00895842"/>
    <w:rsid w:val="00895F80"/>
    <w:rsid w:val="008960DC"/>
    <w:rsid w:val="00896504"/>
    <w:rsid w:val="00897E82"/>
    <w:rsid w:val="008A1B90"/>
    <w:rsid w:val="008A3380"/>
    <w:rsid w:val="008A33B3"/>
    <w:rsid w:val="008A4164"/>
    <w:rsid w:val="008A416B"/>
    <w:rsid w:val="008A4DD9"/>
    <w:rsid w:val="008A58EA"/>
    <w:rsid w:val="008A5CFD"/>
    <w:rsid w:val="008A5FDB"/>
    <w:rsid w:val="008A6D5C"/>
    <w:rsid w:val="008B1BC0"/>
    <w:rsid w:val="008B41CD"/>
    <w:rsid w:val="008B455B"/>
    <w:rsid w:val="008B4DDE"/>
    <w:rsid w:val="008B4FAB"/>
    <w:rsid w:val="008B53F4"/>
    <w:rsid w:val="008B575F"/>
    <w:rsid w:val="008B632D"/>
    <w:rsid w:val="008B644B"/>
    <w:rsid w:val="008B663E"/>
    <w:rsid w:val="008B6A98"/>
    <w:rsid w:val="008B77FF"/>
    <w:rsid w:val="008C0AE6"/>
    <w:rsid w:val="008C0C09"/>
    <w:rsid w:val="008C1437"/>
    <w:rsid w:val="008C1DF6"/>
    <w:rsid w:val="008C212B"/>
    <w:rsid w:val="008C2441"/>
    <w:rsid w:val="008C394F"/>
    <w:rsid w:val="008C4401"/>
    <w:rsid w:val="008C4F91"/>
    <w:rsid w:val="008C6A2A"/>
    <w:rsid w:val="008C715C"/>
    <w:rsid w:val="008C7C84"/>
    <w:rsid w:val="008C7C8F"/>
    <w:rsid w:val="008C7CDB"/>
    <w:rsid w:val="008C7D17"/>
    <w:rsid w:val="008C7FC1"/>
    <w:rsid w:val="008D02BE"/>
    <w:rsid w:val="008D174F"/>
    <w:rsid w:val="008D1C13"/>
    <w:rsid w:val="008D1C95"/>
    <w:rsid w:val="008D20E7"/>
    <w:rsid w:val="008D248D"/>
    <w:rsid w:val="008D2537"/>
    <w:rsid w:val="008D3B27"/>
    <w:rsid w:val="008D3EE1"/>
    <w:rsid w:val="008D50CF"/>
    <w:rsid w:val="008D7359"/>
    <w:rsid w:val="008D793C"/>
    <w:rsid w:val="008D7C97"/>
    <w:rsid w:val="008E08D1"/>
    <w:rsid w:val="008E1AA0"/>
    <w:rsid w:val="008E1EDB"/>
    <w:rsid w:val="008E2329"/>
    <w:rsid w:val="008E32B2"/>
    <w:rsid w:val="008E4745"/>
    <w:rsid w:val="008E4C27"/>
    <w:rsid w:val="008E68DF"/>
    <w:rsid w:val="008F4006"/>
    <w:rsid w:val="008F5DCB"/>
    <w:rsid w:val="008F66C0"/>
    <w:rsid w:val="008F734B"/>
    <w:rsid w:val="008F7548"/>
    <w:rsid w:val="008F771F"/>
    <w:rsid w:val="00900303"/>
    <w:rsid w:val="00901AB6"/>
    <w:rsid w:val="00901B3E"/>
    <w:rsid w:val="009034B4"/>
    <w:rsid w:val="00903BE8"/>
    <w:rsid w:val="00904469"/>
    <w:rsid w:val="009044AD"/>
    <w:rsid w:val="00904AA7"/>
    <w:rsid w:val="00904B78"/>
    <w:rsid w:val="00905725"/>
    <w:rsid w:val="0090591C"/>
    <w:rsid w:val="00905CA0"/>
    <w:rsid w:val="00905CFD"/>
    <w:rsid w:val="0090643F"/>
    <w:rsid w:val="00906464"/>
    <w:rsid w:val="00911151"/>
    <w:rsid w:val="00912F67"/>
    <w:rsid w:val="00913C42"/>
    <w:rsid w:val="00914B58"/>
    <w:rsid w:val="00915306"/>
    <w:rsid w:val="0091588A"/>
    <w:rsid w:val="00917CDB"/>
    <w:rsid w:val="009209B1"/>
    <w:rsid w:val="00920C3D"/>
    <w:rsid w:val="00920E09"/>
    <w:rsid w:val="00921B35"/>
    <w:rsid w:val="00922ABF"/>
    <w:rsid w:val="00924BA4"/>
    <w:rsid w:val="00925DDF"/>
    <w:rsid w:val="00926065"/>
    <w:rsid w:val="0092632C"/>
    <w:rsid w:val="0092640F"/>
    <w:rsid w:val="00926731"/>
    <w:rsid w:val="00926E39"/>
    <w:rsid w:val="00931017"/>
    <w:rsid w:val="00931440"/>
    <w:rsid w:val="009314B8"/>
    <w:rsid w:val="009315A8"/>
    <w:rsid w:val="00932CBD"/>
    <w:rsid w:val="009332F2"/>
    <w:rsid w:val="0093364E"/>
    <w:rsid w:val="00933D09"/>
    <w:rsid w:val="00933F4A"/>
    <w:rsid w:val="009345F9"/>
    <w:rsid w:val="009356A3"/>
    <w:rsid w:val="00936BBB"/>
    <w:rsid w:val="00937C67"/>
    <w:rsid w:val="009402E9"/>
    <w:rsid w:val="00940623"/>
    <w:rsid w:val="009407D7"/>
    <w:rsid w:val="009429AB"/>
    <w:rsid w:val="0094403B"/>
    <w:rsid w:val="00944848"/>
    <w:rsid w:val="00945C60"/>
    <w:rsid w:val="00946110"/>
    <w:rsid w:val="00946191"/>
    <w:rsid w:val="009463A4"/>
    <w:rsid w:val="00946978"/>
    <w:rsid w:val="009474F4"/>
    <w:rsid w:val="0094756B"/>
    <w:rsid w:val="009509D6"/>
    <w:rsid w:val="00953739"/>
    <w:rsid w:val="009543CB"/>
    <w:rsid w:val="00954A10"/>
    <w:rsid w:val="00954C61"/>
    <w:rsid w:val="00956DB0"/>
    <w:rsid w:val="00956DF0"/>
    <w:rsid w:val="009571D6"/>
    <w:rsid w:val="009618FC"/>
    <w:rsid w:val="00962989"/>
    <w:rsid w:val="00964B44"/>
    <w:rsid w:val="00964CD0"/>
    <w:rsid w:val="009652B4"/>
    <w:rsid w:val="0096616A"/>
    <w:rsid w:val="00967A53"/>
    <w:rsid w:val="00970073"/>
    <w:rsid w:val="00970AD2"/>
    <w:rsid w:val="009722C7"/>
    <w:rsid w:val="0097248B"/>
    <w:rsid w:val="00972E99"/>
    <w:rsid w:val="0097305C"/>
    <w:rsid w:val="00973C5B"/>
    <w:rsid w:val="009741E7"/>
    <w:rsid w:val="009771B8"/>
    <w:rsid w:val="009822F3"/>
    <w:rsid w:val="00983278"/>
    <w:rsid w:val="00983630"/>
    <w:rsid w:val="009837BD"/>
    <w:rsid w:val="0098390D"/>
    <w:rsid w:val="00986CF8"/>
    <w:rsid w:val="00987256"/>
    <w:rsid w:val="00990383"/>
    <w:rsid w:val="00990D3C"/>
    <w:rsid w:val="009919A5"/>
    <w:rsid w:val="00992348"/>
    <w:rsid w:val="00992B66"/>
    <w:rsid w:val="00992E29"/>
    <w:rsid w:val="009952F5"/>
    <w:rsid w:val="00996BE4"/>
    <w:rsid w:val="00997D3B"/>
    <w:rsid w:val="009A1474"/>
    <w:rsid w:val="009A232D"/>
    <w:rsid w:val="009A27B4"/>
    <w:rsid w:val="009A2CB1"/>
    <w:rsid w:val="009A2DBF"/>
    <w:rsid w:val="009A2E6C"/>
    <w:rsid w:val="009A4334"/>
    <w:rsid w:val="009A4BE0"/>
    <w:rsid w:val="009A564E"/>
    <w:rsid w:val="009A57FC"/>
    <w:rsid w:val="009A6321"/>
    <w:rsid w:val="009A6BF9"/>
    <w:rsid w:val="009A7067"/>
    <w:rsid w:val="009A7954"/>
    <w:rsid w:val="009A7E18"/>
    <w:rsid w:val="009B0478"/>
    <w:rsid w:val="009B1345"/>
    <w:rsid w:val="009B26EF"/>
    <w:rsid w:val="009B2C93"/>
    <w:rsid w:val="009B4076"/>
    <w:rsid w:val="009B4AB3"/>
    <w:rsid w:val="009B5837"/>
    <w:rsid w:val="009B5A53"/>
    <w:rsid w:val="009B6D4A"/>
    <w:rsid w:val="009B7397"/>
    <w:rsid w:val="009B7DE0"/>
    <w:rsid w:val="009C13F7"/>
    <w:rsid w:val="009C1D9F"/>
    <w:rsid w:val="009C3834"/>
    <w:rsid w:val="009C3A54"/>
    <w:rsid w:val="009C4093"/>
    <w:rsid w:val="009C40C7"/>
    <w:rsid w:val="009C423F"/>
    <w:rsid w:val="009C49C9"/>
    <w:rsid w:val="009C4D20"/>
    <w:rsid w:val="009C5F44"/>
    <w:rsid w:val="009C7555"/>
    <w:rsid w:val="009C7F3D"/>
    <w:rsid w:val="009D3A94"/>
    <w:rsid w:val="009D3E37"/>
    <w:rsid w:val="009D49C7"/>
    <w:rsid w:val="009D49D8"/>
    <w:rsid w:val="009D4F89"/>
    <w:rsid w:val="009D557A"/>
    <w:rsid w:val="009D5618"/>
    <w:rsid w:val="009D636A"/>
    <w:rsid w:val="009D70CF"/>
    <w:rsid w:val="009D72B6"/>
    <w:rsid w:val="009D7A93"/>
    <w:rsid w:val="009E0287"/>
    <w:rsid w:val="009E0CFB"/>
    <w:rsid w:val="009E128E"/>
    <w:rsid w:val="009E1A7E"/>
    <w:rsid w:val="009E2406"/>
    <w:rsid w:val="009E2ED7"/>
    <w:rsid w:val="009E324E"/>
    <w:rsid w:val="009E40AE"/>
    <w:rsid w:val="009E445B"/>
    <w:rsid w:val="009E4795"/>
    <w:rsid w:val="009E51F1"/>
    <w:rsid w:val="009E6D45"/>
    <w:rsid w:val="009E703B"/>
    <w:rsid w:val="009F00D3"/>
    <w:rsid w:val="009F070E"/>
    <w:rsid w:val="009F1AE0"/>
    <w:rsid w:val="009F2278"/>
    <w:rsid w:val="009F366B"/>
    <w:rsid w:val="009F3A87"/>
    <w:rsid w:val="009F4536"/>
    <w:rsid w:val="009F4A6C"/>
    <w:rsid w:val="009F53E7"/>
    <w:rsid w:val="009F5D16"/>
    <w:rsid w:val="00A00659"/>
    <w:rsid w:val="00A007C8"/>
    <w:rsid w:val="00A04C1E"/>
    <w:rsid w:val="00A060B7"/>
    <w:rsid w:val="00A1116B"/>
    <w:rsid w:val="00A11E84"/>
    <w:rsid w:val="00A12171"/>
    <w:rsid w:val="00A1220E"/>
    <w:rsid w:val="00A12C80"/>
    <w:rsid w:val="00A12DF1"/>
    <w:rsid w:val="00A1353C"/>
    <w:rsid w:val="00A13BB4"/>
    <w:rsid w:val="00A14118"/>
    <w:rsid w:val="00A14A4B"/>
    <w:rsid w:val="00A205B8"/>
    <w:rsid w:val="00A20E22"/>
    <w:rsid w:val="00A210C3"/>
    <w:rsid w:val="00A21880"/>
    <w:rsid w:val="00A220BE"/>
    <w:rsid w:val="00A227C0"/>
    <w:rsid w:val="00A230AE"/>
    <w:rsid w:val="00A24A79"/>
    <w:rsid w:val="00A24D6C"/>
    <w:rsid w:val="00A25941"/>
    <w:rsid w:val="00A2719A"/>
    <w:rsid w:val="00A27C18"/>
    <w:rsid w:val="00A31196"/>
    <w:rsid w:val="00A3185A"/>
    <w:rsid w:val="00A32CBD"/>
    <w:rsid w:val="00A32F81"/>
    <w:rsid w:val="00A33D0C"/>
    <w:rsid w:val="00A34088"/>
    <w:rsid w:val="00A35485"/>
    <w:rsid w:val="00A40C29"/>
    <w:rsid w:val="00A41321"/>
    <w:rsid w:val="00A41357"/>
    <w:rsid w:val="00A41E03"/>
    <w:rsid w:val="00A42431"/>
    <w:rsid w:val="00A42DD9"/>
    <w:rsid w:val="00A436AC"/>
    <w:rsid w:val="00A4372D"/>
    <w:rsid w:val="00A44726"/>
    <w:rsid w:val="00A449F5"/>
    <w:rsid w:val="00A44FD1"/>
    <w:rsid w:val="00A45143"/>
    <w:rsid w:val="00A45418"/>
    <w:rsid w:val="00A45C88"/>
    <w:rsid w:val="00A45ED4"/>
    <w:rsid w:val="00A47D05"/>
    <w:rsid w:val="00A5034D"/>
    <w:rsid w:val="00A5042E"/>
    <w:rsid w:val="00A504E8"/>
    <w:rsid w:val="00A50F01"/>
    <w:rsid w:val="00A519FA"/>
    <w:rsid w:val="00A51A8D"/>
    <w:rsid w:val="00A51BA6"/>
    <w:rsid w:val="00A52366"/>
    <w:rsid w:val="00A52369"/>
    <w:rsid w:val="00A53F7C"/>
    <w:rsid w:val="00A541BF"/>
    <w:rsid w:val="00A54403"/>
    <w:rsid w:val="00A554CE"/>
    <w:rsid w:val="00A55BD0"/>
    <w:rsid w:val="00A55E76"/>
    <w:rsid w:val="00A566D5"/>
    <w:rsid w:val="00A56B91"/>
    <w:rsid w:val="00A572EB"/>
    <w:rsid w:val="00A60642"/>
    <w:rsid w:val="00A612BD"/>
    <w:rsid w:val="00A61EF5"/>
    <w:rsid w:val="00A61FDC"/>
    <w:rsid w:val="00A62635"/>
    <w:rsid w:val="00A6434C"/>
    <w:rsid w:val="00A64E28"/>
    <w:rsid w:val="00A65565"/>
    <w:rsid w:val="00A65782"/>
    <w:rsid w:val="00A65F3E"/>
    <w:rsid w:val="00A66753"/>
    <w:rsid w:val="00A67463"/>
    <w:rsid w:val="00A70808"/>
    <w:rsid w:val="00A7084E"/>
    <w:rsid w:val="00A71458"/>
    <w:rsid w:val="00A71D60"/>
    <w:rsid w:val="00A72863"/>
    <w:rsid w:val="00A73FA5"/>
    <w:rsid w:val="00A741DF"/>
    <w:rsid w:val="00A75BBB"/>
    <w:rsid w:val="00A76280"/>
    <w:rsid w:val="00A7630E"/>
    <w:rsid w:val="00A76968"/>
    <w:rsid w:val="00A802B9"/>
    <w:rsid w:val="00A80383"/>
    <w:rsid w:val="00A80865"/>
    <w:rsid w:val="00A81474"/>
    <w:rsid w:val="00A815E7"/>
    <w:rsid w:val="00A81717"/>
    <w:rsid w:val="00A82DCE"/>
    <w:rsid w:val="00A838C9"/>
    <w:rsid w:val="00A84592"/>
    <w:rsid w:val="00A84E85"/>
    <w:rsid w:val="00A8504F"/>
    <w:rsid w:val="00A86AC4"/>
    <w:rsid w:val="00A86E58"/>
    <w:rsid w:val="00A9246C"/>
    <w:rsid w:val="00A940D4"/>
    <w:rsid w:val="00A94694"/>
    <w:rsid w:val="00A95080"/>
    <w:rsid w:val="00A95C17"/>
    <w:rsid w:val="00A96A31"/>
    <w:rsid w:val="00A97D4C"/>
    <w:rsid w:val="00AA13AD"/>
    <w:rsid w:val="00AA23A6"/>
    <w:rsid w:val="00AA2E98"/>
    <w:rsid w:val="00AA2FFA"/>
    <w:rsid w:val="00AA3599"/>
    <w:rsid w:val="00AA3808"/>
    <w:rsid w:val="00AA4D54"/>
    <w:rsid w:val="00AA608C"/>
    <w:rsid w:val="00AA6E69"/>
    <w:rsid w:val="00AA76DE"/>
    <w:rsid w:val="00AA784E"/>
    <w:rsid w:val="00AA7B90"/>
    <w:rsid w:val="00AB18F8"/>
    <w:rsid w:val="00AB1FCB"/>
    <w:rsid w:val="00AB24E5"/>
    <w:rsid w:val="00AB2AF3"/>
    <w:rsid w:val="00AB3B15"/>
    <w:rsid w:val="00AB3FC7"/>
    <w:rsid w:val="00AB4362"/>
    <w:rsid w:val="00AB4950"/>
    <w:rsid w:val="00AB5299"/>
    <w:rsid w:val="00AB5BEF"/>
    <w:rsid w:val="00AB5D4A"/>
    <w:rsid w:val="00AB6007"/>
    <w:rsid w:val="00AB6F63"/>
    <w:rsid w:val="00AC0F9B"/>
    <w:rsid w:val="00AC12EC"/>
    <w:rsid w:val="00AC2338"/>
    <w:rsid w:val="00AC44A5"/>
    <w:rsid w:val="00AC5754"/>
    <w:rsid w:val="00AC5AFC"/>
    <w:rsid w:val="00AC5E4C"/>
    <w:rsid w:val="00AC7AB5"/>
    <w:rsid w:val="00AC7C70"/>
    <w:rsid w:val="00AC7F5E"/>
    <w:rsid w:val="00AD08F5"/>
    <w:rsid w:val="00AD4083"/>
    <w:rsid w:val="00AD4F78"/>
    <w:rsid w:val="00AD51F5"/>
    <w:rsid w:val="00AD5956"/>
    <w:rsid w:val="00AD61F2"/>
    <w:rsid w:val="00AD6234"/>
    <w:rsid w:val="00AD66FD"/>
    <w:rsid w:val="00AD6A11"/>
    <w:rsid w:val="00AD6C78"/>
    <w:rsid w:val="00AD6DF6"/>
    <w:rsid w:val="00AD7A7D"/>
    <w:rsid w:val="00AE07B5"/>
    <w:rsid w:val="00AE09D4"/>
    <w:rsid w:val="00AE0C86"/>
    <w:rsid w:val="00AE0CD9"/>
    <w:rsid w:val="00AE1F1C"/>
    <w:rsid w:val="00AE204F"/>
    <w:rsid w:val="00AE264E"/>
    <w:rsid w:val="00AE2D78"/>
    <w:rsid w:val="00AE37BA"/>
    <w:rsid w:val="00AE397F"/>
    <w:rsid w:val="00AE4DBE"/>
    <w:rsid w:val="00AE4F89"/>
    <w:rsid w:val="00AE5157"/>
    <w:rsid w:val="00AE5906"/>
    <w:rsid w:val="00AE7BEE"/>
    <w:rsid w:val="00AF00BC"/>
    <w:rsid w:val="00AF0F8F"/>
    <w:rsid w:val="00AF1A67"/>
    <w:rsid w:val="00AF1CF9"/>
    <w:rsid w:val="00AF2466"/>
    <w:rsid w:val="00AF33A0"/>
    <w:rsid w:val="00AF3407"/>
    <w:rsid w:val="00AF39BC"/>
    <w:rsid w:val="00AF3C9D"/>
    <w:rsid w:val="00AF3D4B"/>
    <w:rsid w:val="00AF436D"/>
    <w:rsid w:val="00AF4BD8"/>
    <w:rsid w:val="00AF573E"/>
    <w:rsid w:val="00AF5BCB"/>
    <w:rsid w:val="00AF68CF"/>
    <w:rsid w:val="00AF77CB"/>
    <w:rsid w:val="00AF7F46"/>
    <w:rsid w:val="00B01522"/>
    <w:rsid w:val="00B0174B"/>
    <w:rsid w:val="00B01DCC"/>
    <w:rsid w:val="00B02735"/>
    <w:rsid w:val="00B02E77"/>
    <w:rsid w:val="00B04190"/>
    <w:rsid w:val="00B044B9"/>
    <w:rsid w:val="00B0521A"/>
    <w:rsid w:val="00B074C1"/>
    <w:rsid w:val="00B123A4"/>
    <w:rsid w:val="00B13CF9"/>
    <w:rsid w:val="00B13F36"/>
    <w:rsid w:val="00B1432B"/>
    <w:rsid w:val="00B14D3C"/>
    <w:rsid w:val="00B14FB4"/>
    <w:rsid w:val="00B164E5"/>
    <w:rsid w:val="00B165DA"/>
    <w:rsid w:val="00B2095A"/>
    <w:rsid w:val="00B21156"/>
    <w:rsid w:val="00B2138E"/>
    <w:rsid w:val="00B21937"/>
    <w:rsid w:val="00B22851"/>
    <w:rsid w:val="00B2382C"/>
    <w:rsid w:val="00B2405B"/>
    <w:rsid w:val="00B24B64"/>
    <w:rsid w:val="00B255D1"/>
    <w:rsid w:val="00B26780"/>
    <w:rsid w:val="00B26CA9"/>
    <w:rsid w:val="00B272E7"/>
    <w:rsid w:val="00B27897"/>
    <w:rsid w:val="00B3039C"/>
    <w:rsid w:val="00B3159F"/>
    <w:rsid w:val="00B3199E"/>
    <w:rsid w:val="00B32068"/>
    <w:rsid w:val="00B3206E"/>
    <w:rsid w:val="00B33143"/>
    <w:rsid w:val="00B34215"/>
    <w:rsid w:val="00B3513D"/>
    <w:rsid w:val="00B3580D"/>
    <w:rsid w:val="00B3684C"/>
    <w:rsid w:val="00B37578"/>
    <w:rsid w:val="00B37D3F"/>
    <w:rsid w:val="00B37E47"/>
    <w:rsid w:val="00B40371"/>
    <w:rsid w:val="00B40482"/>
    <w:rsid w:val="00B410F2"/>
    <w:rsid w:val="00B41827"/>
    <w:rsid w:val="00B41F34"/>
    <w:rsid w:val="00B426EF"/>
    <w:rsid w:val="00B42E62"/>
    <w:rsid w:val="00B43030"/>
    <w:rsid w:val="00B43B26"/>
    <w:rsid w:val="00B44C5E"/>
    <w:rsid w:val="00B45071"/>
    <w:rsid w:val="00B4717F"/>
    <w:rsid w:val="00B50332"/>
    <w:rsid w:val="00B504CF"/>
    <w:rsid w:val="00B50617"/>
    <w:rsid w:val="00B517C9"/>
    <w:rsid w:val="00B51937"/>
    <w:rsid w:val="00B53138"/>
    <w:rsid w:val="00B544C2"/>
    <w:rsid w:val="00B550BD"/>
    <w:rsid w:val="00B55A08"/>
    <w:rsid w:val="00B568D1"/>
    <w:rsid w:val="00B56D97"/>
    <w:rsid w:val="00B6014F"/>
    <w:rsid w:val="00B61C04"/>
    <w:rsid w:val="00B61D22"/>
    <w:rsid w:val="00B61EBB"/>
    <w:rsid w:val="00B62D84"/>
    <w:rsid w:val="00B6643F"/>
    <w:rsid w:val="00B66474"/>
    <w:rsid w:val="00B66DAB"/>
    <w:rsid w:val="00B67367"/>
    <w:rsid w:val="00B6744B"/>
    <w:rsid w:val="00B71BC7"/>
    <w:rsid w:val="00B72DD6"/>
    <w:rsid w:val="00B739D5"/>
    <w:rsid w:val="00B74E75"/>
    <w:rsid w:val="00B74FD1"/>
    <w:rsid w:val="00B74FE7"/>
    <w:rsid w:val="00B757EC"/>
    <w:rsid w:val="00B773F0"/>
    <w:rsid w:val="00B8094A"/>
    <w:rsid w:val="00B80E9B"/>
    <w:rsid w:val="00B816D6"/>
    <w:rsid w:val="00B8178A"/>
    <w:rsid w:val="00B81CD7"/>
    <w:rsid w:val="00B82062"/>
    <w:rsid w:val="00B82392"/>
    <w:rsid w:val="00B8295F"/>
    <w:rsid w:val="00B82A63"/>
    <w:rsid w:val="00B82C16"/>
    <w:rsid w:val="00B83339"/>
    <w:rsid w:val="00B833F0"/>
    <w:rsid w:val="00B84B97"/>
    <w:rsid w:val="00B859F3"/>
    <w:rsid w:val="00B85B9C"/>
    <w:rsid w:val="00B85CFE"/>
    <w:rsid w:val="00B86FA9"/>
    <w:rsid w:val="00B879A2"/>
    <w:rsid w:val="00B900CE"/>
    <w:rsid w:val="00B9101F"/>
    <w:rsid w:val="00B9175A"/>
    <w:rsid w:val="00B922AE"/>
    <w:rsid w:val="00B9277A"/>
    <w:rsid w:val="00B94030"/>
    <w:rsid w:val="00B94B00"/>
    <w:rsid w:val="00B95514"/>
    <w:rsid w:val="00B95AC1"/>
    <w:rsid w:val="00B96259"/>
    <w:rsid w:val="00B9710A"/>
    <w:rsid w:val="00B977A1"/>
    <w:rsid w:val="00BA0128"/>
    <w:rsid w:val="00BA06D7"/>
    <w:rsid w:val="00BA0F37"/>
    <w:rsid w:val="00BA12BE"/>
    <w:rsid w:val="00BA1E12"/>
    <w:rsid w:val="00BA220E"/>
    <w:rsid w:val="00BA40C3"/>
    <w:rsid w:val="00BA466E"/>
    <w:rsid w:val="00BA50E8"/>
    <w:rsid w:val="00BA591F"/>
    <w:rsid w:val="00BB110A"/>
    <w:rsid w:val="00BB13AC"/>
    <w:rsid w:val="00BB2041"/>
    <w:rsid w:val="00BB2208"/>
    <w:rsid w:val="00BB2DF0"/>
    <w:rsid w:val="00BB309B"/>
    <w:rsid w:val="00BB3653"/>
    <w:rsid w:val="00BB4F62"/>
    <w:rsid w:val="00BB6D24"/>
    <w:rsid w:val="00BB7170"/>
    <w:rsid w:val="00BB7A5D"/>
    <w:rsid w:val="00BC0211"/>
    <w:rsid w:val="00BC2BE0"/>
    <w:rsid w:val="00BC4FFA"/>
    <w:rsid w:val="00BC5546"/>
    <w:rsid w:val="00BC5693"/>
    <w:rsid w:val="00BC64D8"/>
    <w:rsid w:val="00BC6803"/>
    <w:rsid w:val="00BC6D6B"/>
    <w:rsid w:val="00BD0E2A"/>
    <w:rsid w:val="00BD1090"/>
    <w:rsid w:val="00BD1700"/>
    <w:rsid w:val="00BD5911"/>
    <w:rsid w:val="00BD7453"/>
    <w:rsid w:val="00BE0507"/>
    <w:rsid w:val="00BE221A"/>
    <w:rsid w:val="00BE357C"/>
    <w:rsid w:val="00BE47CF"/>
    <w:rsid w:val="00BE6B46"/>
    <w:rsid w:val="00BE6CF5"/>
    <w:rsid w:val="00BE7C0D"/>
    <w:rsid w:val="00BF01FC"/>
    <w:rsid w:val="00BF082D"/>
    <w:rsid w:val="00BF0B0B"/>
    <w:rsid w:val="00BF0B9B"/>
    <w:rsid w:val="00BF220D"/>
    <w:rsid w:val="00BF2452"/>
    <w:rsid w:val="00BF3822"/>
    <w:rsid w:val="00BF5BE9"/>
    <w:rsid w:val="00BF66A2"/>
    <w:rsid w:val="00BF6824"/>
    <w:rsid w:val="00BF6B1B"/>
    <w:rsid w:val="00BF7518"/>
    <w:rsid w:val="00C005EA"/>
    <w:rsid w:val="00C0142C"/>
    <w:rsid w:val="00C01E28"/>
    <w:rsid w:val="00C02264"/>
    <w:rsid w:val="00C032DC"/>
    <w:rsid w:val="00C04EE8"/>
    <w:rsid w:val="00C0574A"/>
    <w:rsid w:val="00C06DC8"/>
    <w:rsid w:val="00C076FE"/>
    <w:rsid w:val="00C10346"/>
    <w:rsid w:val="00C1040F"/>
    <w:rsid w:val="00C1051F"/>
    <w:rsid w:val="00C108D6"/>
    <w:rsid w:val="00C12B96"/>
    <w:rsid w:val="00C12F06"/>
    <w:rsid w:val="00C1376D"/>
    <w:rsid w:val="00C152E0"/>
    <w:rsid w:val="00C16019"/>
    <w:rsid w:val="00C16BBC"/>
    <w:rsid w:val="00C201EF"/>
    <w:rsid w:val="00C21952"/>
    <w:rsid w:val="00C221F3"/>
    <w:rsid w:val="00C22B9A"/>
    <w:rsid w:val="00C25E6E"/>
    <w:rsid w:val="00C269BC"/>
    <w:rsid w:val="00C27DBC"/>
    <w:rsid w:val="00C300A8"/>
    <w:rsid w:val="00C31F57"/>
    <w:rsid w:val="00C3220B"/>
    <w:rsid w:val="00C32851"/>
    <w:rsid w:val="00C33783"/>
    <w:rsid w:val="00C343BF"/>
    <w:rsid w:val="00C352BD"/>
    <w:rsid w:val="00C368F8"/>
    <w:rsid w:val="00C37A26"/>
    <w:rsid w:val="00C37EBF"/>
    <w:rsid w:val="00C40FEE"/>
    <w:rsid w:val="00C41F5B"/>
    <w:rsid w:val="00C4354A"/>
    <w:rsid w:val="00C438DC"/>
    <w:rsid w:val="00C43CE3"/>
    <w:rsid w:val="00C43D07"/>
    <w:rsid w:val="00C4472B"/>
    <w:rsid w:val="00C44DEF"/>
    <w:rsid w:val="00C45044"/>
    <w:rsid w:val="00C45146"/>
    <w:rsid w:val="00C458CE"/>
    <w:rsid w:val="00C5009B"/>
    <w:rsid w:val="00C50122"/>
    <w:rsid w:val="00C50686"/>
    <w:rsid w:val="00C50A22"/>
    <w:rsid w:val="00C52054"/>
    <w:rsid w:val="00C53F00"/>
    <w:rsid w:val="00C54CE8"/>
    <w:rsid w:val="00C55014"/>
    <w:rsid w:val="00C553D7"/>
    <w:rsid w:val="00C557C5"/>
    <w:rsid w:val="00C56C46"/>
    <w:rsid w:val="00C57362"/>
    <w:rsid w:val="00C57928"/>
    <w:rsid w:val="00C60F82"/>
    <w:rsid w:val="00C613C4"/>
    <w:rsid w:val="00C62968"/>
    <w:rsid w:val="00C63D72"/>
    <w:rsid w:val="00C6507E"/>
    <w:rsid w:val="00C6662D"/>
    <w:rsid w:val="00C70896"/>
    <w:rsid w:val="00C7219C"/>
    <w:rsid w:val="00C7360E"/>
    <w:rsid w:val="00C737F8"/>
    <w:rsid w:val="00C7458F"/>
    <w:rsid w:val="00C757A3"/>
    <w:rsid w:val="00C760DF"/>
    <w:rsid w:val="00C77362"/>
    <w:rsid w:val="00C7740B"/>
    <w:rsid w:val="00C80E2A"/>
    <w:rsid w:val="00C81B16"/>
    <w:rsid w:val="00C81D7B"/>
    <w:rsid w:val="00C82FC1"/>
    <w:rsid w:val="00C84CAC"/>
    <w:rsid w:val="00C84D73"/>
    <w:rsid w:val="00C85975"/>
    <w:rsid w:val="00C85ABB"/>
    <w:rsid w:val="00C86048"/>
    <w:rsid w:val="00C86675"/>
    <w:rsid w:val="00C8705E"/>
    <w:rsid w:val="00C87FD8"/>
    <w:rsid w:val="00C90515"/>
    <w:rsid w:val="00C907B0"/>
    <w:rsid w:val="00C91B91"/>
    <w:rsid w:val="00C93071"/>
    <w:rsid w:val="00C933F4"/>
    <w:rsid w:val="00C93F92"/>
    <w:rsid w:val="00C95F16"/>
    <w:rsid w:val="00C9693E"/>
    <w:rsid w:val="00C97653"/>
    <w:rsid w:val="00C97994"/>
    <w:rsid w:val="00CA03E3"/>
    <w:rsid w:val="00CA0569"/>
    <w:rsid w:val="00CA05D4"/>
    <w:rsid w:val="00CA0764"/>
    <w:rsid w:val="00CA0B74"/>
    <w:rsid w:val="00CA19FA"/>
    <w:rsid w:val="00CA308D"/>
    <w:rsid w:val="00CA3C7E"/>
    <w:rsid w:val="00CA5A9A"/>
    <w:rsid w:val="00CA6975"/>
    <w:rsid w:val="00CA7957"/>
    <w:rsid w:val="00CA7C23"/>
    <w:rsid w:val="00CB182B"/>
    <w:rsid w:val="00CB23E9"/>
    <w:rsid w:val="00CB292C"/>
    <w:rsid w:val="00CB358F"/>
    <w:rsid w:val="00CB39EA"/>
    <w:rsid w:val="00CB4016"/>
    <w:rsid w:val="00CB4AE6"/>
    <w:rsid w:val="00CB5890"/>
    <w:rsid w:val="00CB58B1"/>
    <w:rsid w:val="00CB59AB"/>
    <w:rsid w:val="00CB5A84"/>
    <w:rsid w:val="00CB6C75"/>
    <w:rsid w:val="00CB710D"/>
    <w:rsid w:val="00CC078B"/>
    <w:rsid w:val="00CC1D84"/>
    <w:rsid w:val="00CC1EDD"/>
    <w:rsid w:val="00CC287A"/>
    <w:rsid w:val="00CC325E"/>
    <w:rsid w:val="00CC3547"/>
    <w:rsid w:val="00CC47BF"/>
    <w:rsid w:val="00CC4E52"/>
    <w:rsid w:val="00CC4F64"/>
    <w:rsid w:val="00CC61AF"/>
    <w:rsid w:val="00CC6EEA"/>
    <w:rsid w:val="00CC71DC"/>
    <w:rsid w:val="00CC7506"/>
    <w:rsid w:val="00CD0EBD"/>
    <w:rsid w:val="00CD1214"/>
    <w:rsid w:val="00CD24C1"/>
    <w:rsid w:val="00CD2D66"/>
    <w:rsid w:val="00CD2DE3"/>
    <w:rsid w:val="00CD3557"/>
    <w:rsid w:val="00CD3B9A"/>
    <w:rsid w:val="00CD3BDE"/>
    <w:rsid w:val="00CD5BCA"/>
    <w:rsid w:val="00CD6522"/>
    <w:rsid w:val="00CD67D3"/>
    <w:rsid w:val="00CD7C1A"/>
    <w:rsid w:val="00CD7E23"/>
    <w:rsid w:val="00CD7FA7"/>
    <w:rsid w:val="00CE0821"/>
    <w:rsid w:val="00CE085B"/>
    <w:rsid w:val="00CE2069"/>
    <w:rsid w:val="00CE2D38"/>
    <w:rsid w:val="00CE3765"/>
    <w:rsid w:val="00CE3C09"/>
    <w:rsid w:val="00CE449E"/>
    <w:rsid w:val="00CE4E53"/>
    <w:rsid w:val="00CE4EF0"/>
    <w:rsid w:val="00CE507A"/>
    <w:rsid w:val="00CE50B3"/>
    <w:rsid w:val="00CE53AB"/>
    <w:rsid w:val="00CE6B40"/>
    <w:rsid w:val="00CE761C"/>
    <w:rsid w:val="00CE766C"/>
    <w:rsid w:val="00CE78A1"/>
    <w:rsid w:val="00CE7CD7"/>
    <w:rsid w:val="00CF001F"/>
    <w:rsid w:val="00CF0085"/>
    <w:rsid w:val="00CF16EA"/>
    <w:rsid w:val="00CF17FB"/>
    <w:rsid w:val="00CF1EC2"/>
    <w:rsid w:val="00CF2021"/>
    <w:rsid w:val="00CF21F9"/>
    <w:rsid w:val="00CF27E0"/>
    <w:rsid w:val="00CF3092"/>
    <w:rsid w:val="00CF334E"/>
    <w:rsid w:val="00CF37E2"/>
    <w:rsid w:val="00CF3AA2"/>
    <w:rsid w:val="00CF58C7"/>
    <w:rsid w:val="00CF5960"/>
    <w:rsid w:val="00D002A2"/>
    <w:rsid w:val="00D0099F"/>
    <w:rsid w:val="00D01865"/>
    <w:rsid w:val="00D02575"/>
    <w:rsid w:val="00D0542B"/>
    <w:rsid w:val="00D055DB"/>
    <w:rsid w:val="00D065B6"/>
    <w:rsid w:val="00D075C0"/>
    <w:rsid w:val="00D079E7"/>
    <w:rsid w:val="00D1021C"/>
    <w:rsid w:val="00D103AE"/>
    <w:rsid w:val="00D109C7"/>
    <w:rsid w:val="00D10A77"/>
    <w:rsid w:val="00D12A3A"/>
    <w:rsid w:val="00D13CDB"/>
    <w:rsid w:val="00D14053"/>
    <w:rsid w:val="00D14B66"/>
    <w:rsid w:val="00D14B6C"/>
    <w:rsid w:val="00D164FB"/>
    <w:rsid w:val="00D16634"/>
    <w:rsid w:val="00D168B7"/>
    <w:rsid w:val="00D16B2A"/>
    <w:rsid w:val="00D21CA8"/>
    <w:rsid w:val="00D22266"/>
    <w:rsid w:val="00D22E90"/>
    <w:rsid w:val="00D22FE5"/>
    <w:rsid w:val="00D23923"/>
    <w:rsid w:val="00D241A2"/>
    <w:rsid w:val="00D24FD0"/>
    <w:rsid w:val="00D25BA4"/>
    <w:rsid w:val="00D269A2"/>
    <w:rsid w:val="00D2770F"/>
    <w:rsid w:val="00D278F2"/>
    <w:rsid w:val="00D27D97"/>
    <w:rsid w:val="00D302E6"/>
    <w:rsid w:val="00D31596"/>
    <w:rsid w:val="00D3259C"/>
    <w:rsid w:val="00D32C22"/>
    <w:rsid w:val="00D32FCB"/>
    <w:rsid w:val="00D33140"/>
    <w:rsid w:val="00D36364"/>
    <w:rsid w:val="00D37324"/>
    <w:rsid w:val="00D40951"/>
    <w:rsid w:val="00D419DF"/>
    <w:rsid w:val="00D41A91"/>
    <w:rsid w:val="00D4244D"/>
    <w:rsid w:val="00D428F6"/>
    <w:rsid w:val="00D42DE7"/>
    <w:rsid w:val="00D43016"/>
    <w:rsid w:val="00D4398F"/>
    <w:rsid w:val="00D4426F"/>
    <w:rsid w:val="00D44620"/>
    <w:rsid w:val="00D44E28"/>
    <w:rsid w:val="00D45D4C"/>
    <w:rsid w:val="00D4629F"/>
    <w:rsid w:val="00D46C44"/>
    <w:rsid w:val="00D46FDA"/>
    <w:rsid w:val="00D471B4"/>
    <w:rsid w:val="00D475D3"/>
    <w:rsid w:val="00D47695"/>
    <w:rsid w:val="00D50B72"/>
    <w:rsid w:val="00D50C19"/>
    <w:rsid w:val="00D5151C"/>
    <w:rsid w:val="00D526D9"/>
    <w:rsid w:val="00D530F4"/>
    <w:rsid w:val="00D5368E"/>
    <w:rsid w:val="00D538F2"/>
    <w:rsid w:val="00D53D48"/>
    <w:rsid w:val="00D548B4"/>
    <w:rsid w:val="00D5537E"/>
    <w:rsid w:val="00D55CDC"/>
    <w:rsid w:val="00D56FFB"/>
    <w:rsid w:val="00D60E33"/>
    <w:rsid w:val="00D616BC"/>
    <w:rsid w:val="00D61936"/>
    <w:rsid w:val="00D61A79"/>
    <w:rsid w:val="00D61C65"/>
    <w:rsid w:val="00D6262D"/>
    <w:rsid w:val="00D627B1"/>
    <w:rsid w:val="00D63B62"/>
    <w:rsid w:val="00D6465F"/>
    <w:rsid w:val="00D64EAA"/>
    <w:rsid w:val="00D65A15"/>
    <w:rsid w:val="00D6625B"/>
    <w:rsid w:val="00D669C4"/>
    <w:rsid w:val="00D66B42"/>
    <w:rsid w:val="00D726F5"/>
    <w:rsid w:val="00D729DA"/>
    <w:rsid w:val="00D73F78"/>
    <w:rsid w:val="00D74231"/>
    <w:rsid w:val="00D7516B"/>
    <w:rsid w:val="00D75258"/>
    <w:rsid w:val="00D7538C"/>
    <w:rsid w:val="00D756E8"/>
    <w:rsid w:val="00D75E75"/>
    <w:rsid w:val="00D76961"/>
    <w:rsid w:val="00D771F8"/>
    <w:rsid w:val="00D77A99"/>
    <w:rsid w:val="00D8088F"/>
    <w:rsid w:val="00D80A58"/>
    <w:rsid w:val="00D81E7E"/>
    <w:rsid w:val="00D82023"/>
    <w:rsid w:val="00D835DB"/>
    <w:rsid w:val="00D835EF"/>
    <w:rsid w:val="00D8374F"/>
    <w:rsid w:val="00D8390F"/>
    <w:rsid w:val="00D83B96"/>
    <w:rsid w:val="00D83DC3"/>
    <w:rsid w:val="00D83EBA"/>
    <w:rsid w:val="00D85331"/>
    <w:rsid w:val="00D8585D"/>
    <w:rsid w:val="00D87852"/>
    <w:rsid w:val="00D87C6D"/>
    <w:rsid w:val="00D91E48"/>
    <w:rsid w:val="00D92D40"/>
    <w:rsid w:val="00D9395C"/>
    <w:rsid w:val="00D93DFB"/>
    <w:rsid w:val="00D944EC"/>
    <w:rsid w:val="00D949ED"/>
    <w:rsid w:val="00D94D8C"/>
    <w:rsid w:val="00D953B4"/>
    <w:rsid w:val="00D9689B"/>
    <w:rsid w:val="00D97E7B"/>
    <w:rsid w:val="00DA09CB"/>
    <w:rsid w:val="00DA09E2"/>
    <w:rsid w:val="00DA13BF"/>
    <w:rsid w:val="00DA295D"/>
    <w:rsid w:val="00DA33C5"/>
    <w:rsid w:val="00DA377C"/>
    <w:rsid w:val="00DA43C9"/>
    <w:rsid w:val="00DA534E"/>
    <w:rsid w:val="00DA543C"/>
    <w:rsid w:val="00DA6146"/>
    <w:rsid w:val="00DA6C97"/>
    <w:rsid w:val="00DA7771"/>
    <w:rsid w:val="00DA7773"/>
    <w:rsid w:val="00DA7964"/>
    <w:rsid w:val="00DA7F9A"/>
    <w:rsid w:val="00DB0AA9"/>
    <w:rsid w:val="00DB0E1C"/>
    <w:rsid w:val="00DB1528"/>
    <w:rsid w:val="00DB248D"/>
    <w:rsid w:val="00DB2878"/>
    <w:rsid w:val="00DB38D9"/>
    <w:rsid w:val="00DB3F6A"/>
    <w:rsid w:val="00DB4800"/>
    <w:rsid w:val="00DB4964"/>
    <w:rsid w:val="00DB4B9E"/>
    <w:rsid w:val="00DB5246"/>
    <w:rsid w:val="00DB537F"/>
    <w:rsid w:val="00DB5720"/>
    <w:rsid w:val="00DB5CB9"/>
    <w:rsid w:val="00DB5E19"/>
    <w:rsid w:val="00DB621E"/>
    <w:rsid w:val="00DB6F16"/>
    <w:rsid w:val="00DB7196"/>
    <w:rsid w:val="00DB74A2"/>
    <w:rsid w:val="00DB77C8"/>
    <w:rsid w:val="00DB7B7C"/>
    <w:rsid w:val="00DB7BAA"/>
    <w:rsid w:val="00DC022D"/>
    <w:rsid w:val="00DC0ABA"/>
    <w:rsid w:val="00DC0ADA"/>
    <w:rsid w:val="00DC0B42"/>
    <w:rsid w:val="00DC15D8"/>
    <w:rsid w:val="00DC1B38"/>
    <w:rsid w:val="00DC27FF"/>
    <w:rsid w:val="00DC30C3"/>
    <w:rsid w:val="00DC34DA"/>
    <w:rsid w:val="00DC38BD"/>
    <w:rsid w:val="00DC6B28"/>
    <w:rsid w:val="00DC6E55"/>
    <w:rsid w:val="00DC7FE1"/>
    <w:rsid w:val="00DD089F"/>
    <w:rsid w:val="00DD08CB"/>
    <w:rsid w:val="00DD2436"/>
    <w:rsid w:val="00DD338B"/>
    <w:rsid w:val="00DD3DC8"/>
    <w:rsid w:val="00DD4364"/>
    <w:rsid w:val="00DD4B71"/>
    <w:rsid w:val="00DD75CE"/>
    <w:rsid w:val="00DD7617"/>
    <w:rsid w:val="00DE04E3"/>
    <w:rsid w:val="00DE0C9A"/>
    <w:rsid w:val="00DE1DDD"/>
    <w:rsid w:val="00DE2E5B"/>
    <w:rsid w:val="00DE2F7C"/>
    <w:rsid w:val="00DE2F94"/>
    <w:rsid w:val="00DE3172"/>
    <w:rsid w:val="00DE3487"/>
    <w:rsid w:val="00DE47E5"/>
    <w:rsid w:val="00DE4A26"/>
    <w:rsid w:val="00DE6AA0"/>
    <w:rsid w:val="00DE6CA6"/>
    <w:rsid w:val="00DE6E5A"/>
    <w:rsid w:val="00DE74D2"/>
    <w:rsid w:val="00DF13B5"/>
    <w:rsid w:val="00DF2641"/>
    <w:rsid w:val="00DF3083"/>
    <w:rsid w:val="00DF3419"/>
    <w:rsid w:val="00DF3452"/>
    <w:rsid w:val="00DF34E1"/>
    <w:rsid w:val="00DF3700"/>
    <w:rsid w:val="00DF3723"/>
    <w:rsid w:val="00DF3736"/>
    <w:rsid w:val="00DF3EFC"/>
    <w:rsid w:val="00DF511B"/>
    <w:rsid w:val="00DF51C2"/>
    <w:rsid w:val="00DF6595"/>
    <w:rsid w:val="00DF65DF"/>
    <w:rsid w:val="00DF7579"/>
    <w:rsid w:val="00DF766E"/>
    <w:rsid w:val="00DF795C"/>
    <w:rsid w:val="00E008E0"/>
    <w:rsid w:val="00E00F24"/>
    <w:rsid w:val="00E01691"/>
    <w:rsid w:val="00E019EA"/>
    <w:rsid w:val="00E024A5"/>
    <w:rsid w:val="00E02828"/>
    <w:rsid w:val="00E02FFA"/>
    <w:rsid w:val="00E0472D"/>
    <w:rsid w:val="00E04738"/>
    <w:rsid w:val="00E05E53"/>
    <w:rsid w:val="00E05EB1"/>
    <w:rsid w:val="00E06005"/>
    <w:rsid w:val="00E078DC"/>
    <w:rsid w:val="00E10277"/>
    <w:rsid w:val="00E1047D"/>
    <w:rsid w:val="00E10B49"/>
    <w:rsid w:val="00E1117A"/>
    <w:rsid w:val="00E115A3"/>
    <w:rsid w:val="00E119CD"/>
    <w:rsid w:val="00E11C09"/>
    <w:rsid w:val="00E15459"/>
    <w:rsid w:val="00E15483"/>
    <w:rsid w:val="00E15C93"/>
    <w:rsid w:val="00E1735B"/>
    <w:rsid w:val="00E21098"/>
    <w:rsid w:val="00E23D75"/>
    <w:rsid w:val="00E249F7"/>
    <w:rsid w:val="00E24C62"/>
    <w:rsid w:val="00E27645"/>
    <w:rsid w:val="00E304BC"/>
    <w:rsid w:val="00E305C5"/>
    <w:rsid w:val="00E30E19"/>
    <w:rsid w:val="00E3120D"/>
    <w:rsid w:val="00E31790"/>
    <w:rsid w:val="00E31F49"/>
    <w:rsid w:val="00E33085"/>
    <w:rsid w:val="00E3320D"/>
    <w:rsid w:val="00E334E3"/>
    <w:rsid w:val="00E3371D"/>
    <w:rsid w:val="00E33C2C"/>
    <w:rsid w:val="00E33FDC"/>
    <w:rsid w:val="00E34AC2"/>
    <w:rsid w:val="00E34E27"/>
    <w:rsid w:val="00E35DBD"/>
    <w:rsid w:val="00E35E2E"/>
    <w:rsid w:val="00E36103"/>
    <w:rsid w:val="00E36580"/>
    <w:rsid w:val="00E36E5E"/>
    <w:rsid w:val="00E400EE"/>
    <w:rsid w:val="00E40BBB"/>
    <w:rsid w:val="00E41769"/>
    <w:rsid w:val="00E41BB6"/>
    <w:rsid w:val="00E41E34"/>
    <w:rsid w:val="00E4276D"/>
    <w:rsid w:val="00E43E9C"/>
    <w:rsid w:val="00E46A7F"/>
    <w:rsid w:val="00E46CA9"/>
    <w:rsid w:val="00E50F9D"/>
    <w:rsid w:val="00E512D1"/>
    <w:rsid w:val="00E52261"/>
    <w:rsid w:val="00E52493"/>
    <w:rsid w:val="00E53084"/>
    <w:rsid w:val="00E53FA1"/>
    <w:rsid w:val="00E5436C"/>
    <w:rsid w:val="00E55478"/>
    <w:rsid w:val="00E55A6F"/>
    <w:rsid w:val="00E56115"/>
    <w:rsid w:val="00E56A17"/>
    <w:rsid w:val="00E57E9B"/>
    <w:rsid w:val="00E57F1B"/>
    <w:rsid w:val="00E601D0"/>
    <w:rsid w:val="00E60547"/>
    <w:rsid w:val="00E620E9"/>
    <w:rsid w:val="00E6756F"/>
    <w:rsid w:val="00E7193F"/>
    <w:rsid w:val="00E7198F"/>
    <w:rsid w:val="00E72ACF"/>
    <w:rsid w:val="00E742B2"/>
    <w:rsid w:val="00E775B5"/>
    <w:rsid w:val="00E77990"/>
    <w:rsid w:val="00E8023B"/>
    <w:rsid w:val="00E80B80"/>
    <w:rsid w:val="00E8239B"/>
    <w:rsid w:val="00E83572"/>
    <w:rsid w:val="00E8378B"/>
    <w:rsid w:val="00E839B6"/>
    <w:rsid w:val="00E83DB4"/>
    <w:rsid w:val="00E854E6"/>
    <w:rsid w:val="00E860B0"/>
    <w:rsid w:val="00E864DE"/>
    <w:rsid w:val="00E8655A"/>
    <w:rsid w:val="00E90036"/>
    <w:rsid w:val="00E924D2"/>
    <w:rsid w:val="00E93106"/>
    <w:rsid w:val="00E94B94"/>
    <w:rsid w:val="00E95117"/>
    <w:rsid w:val="00E95AD4"/>
    <w:rsid w:val="00E95E36"/>
    <w:rsid w:val="00E96534"/>
    <w:rsid w:val="00E9690A"/>
    <w:rsid w:val="00E970EE"/>
    <w:rsid w:val="00E977E1"/>
    <w:rsid w:val="00E97A89"/>
    <w:rsid w:val="00EA0051"/>
    <w:rsid w:val="00EA2648"/>
    <w:rsid w:val="00EA3E0D"/>
    <w:rsid w:val="00EA43E9"/>
    <w:rsid w:val="00EA476E"/>
    <w:rsid w:val="00EA4E4A"/>
    <w:rsid w:val="00EA5129"/>
    <w:rsid w:val="00EA594C"/>
    <w:rsid w:val="00EA62B7"/>
    <w:rsid w:val="00EA63C1"/>
    <w:rsid w:val="00EA696A"/>
    <w:rsid w:val="00EA76F9"/>
    <w:rsid w:val="00EA7AE2"/>
    <w:rsid w:val="00EB02B3"/>
    <w:rsid w:val="00EB03B1"/>
    <w:rsid w:val="00EB0F73"/>
    <w:rsid w:val="00EB2721"/>
    <w:rsid w:val="00EB27FD"/>
    <w:rsid w:val="00EB2877"/>
    <w:rsid w:val="00EB3F59"/>
    <w:rsid w:val="00EB4A90"/>
    <w:rsid w:val="00EC01EC"/>
    <w:rsid w:val="00EC0895"/>
    <w:rsid w:val="00EC2906"/>
    <w:rsid w:val="00EC38D2"/>
    <w:rsid w:val="00EC4257"/>
    <w:rsid w:val="00EC604C"/>
    <w:rsid w:val="00EC6994"/>
    <w:rsid w:val="00EC6CAB"/>
    <w:rsid w:val="00EC6F0C"/>
    <w:rsid w:val="00EC7A5F"/>
    <w:rsid w:val="00EC7E9D"/>
    <w:rsid w:val="00ED0314"/>
    <w:rsid w:val="00ED04F8"/>
    <w:rsid w:val="00ED0F00"/>
    <w:rsid w:val="00ED17F1"/>
    <w:rsid w:val="00ED1909"/>
    <w:rsid w:val="00ED1EB0"/>
    <w:rsid w:val="00ED2EF9"/>
    <w:rsid w:val="00ED3108"/>
    <w:rsid w:val="00ED3F8B"/>
    <w:rsid w:val="00ED5645"/>
    <w:rsid w:val="00ED5BFF"/>
    <w:rsid w:val="00ED5D83"/>
    <w:rsid w:val="00ED650F"/>
    <w:rsid w:val="00ED71E0"/>
    <w:rsid w:val="00ED7DB2"/>
    <w:rsid w:val="00EE0358"/>
    <w:rsid w:val="00EE0B2B"/>
    <w:rsid w:val="00EE1328"/>
    <w:rsid w:val="00EE23E4"/>
    <w:rsid w:val="00EE2DFF"/>
    <w:rsid w:val="00EE33EA"/>
    <w:rsid w:val="00EE37FB"/>
    <w:rsid w:val="00EE41FC"/>
    <w:rsid w:val="00EE4752"/>
    <w:rsid w:val="00EE4BB3"/>
    <w:rsid w:val="00EE5179"/>
    <w:rsid w:val="00EE56EA"/>
    <w:rsid w:val="00EE57C8"/>
    <w:rsid w:val="00EE6EE3"/>
    <w:rsid w:val="00EE70BC"/>
    <w:rsid w:val="00EE761E"/>
    <w:rsid w:val="00EF14E8"/>
    <w:rsid w:val="00EF1C69"/>
    <w:rsid w:val="00EF1E3F"/>
    <w:rsid w:val="00EF20BE"/>
    <w:rsid w:val="00EF2E38"/>
    <w:rsid w:val="00EF33D5"/>
    <w:rsid w:val="00EF36D6"/>
    <w:rsid w:val="00EF3C38"/>
    <w:rsid w:val="00EF4C8C"/>
    <w:rsid w:val="00EF52FF"/>
    <w:rsid w:val="00EF561C"/>
    <w:rsid w:val="00EF78E1"/>
    <w:rsid w:val="00F001A6"/>
    <w:rsid w:val="00F011E1"/>
    <w:rsid w:val="00F01363"/>
    <w:rsid w:val="00F0195D"/>
    <w:rsid w:val="00F019B0"/>
    <w:rsid w:val="00F02684"/>
    <w:rsid w:val="00F02AE3"/>
    <w:rsid w:val="00F033DD"/>
    <w:rsid w:val="00F046E0"/>
    <w:rsid w:val="00F05129"/>
    <w:rsid w:val="00F05515"/>
    <w:rsid w:val="00F07DCA"/>
    <w:rsid w:val="00F11185"/>
    <w:rsid w:val="00F11861"/>
    <w:rsid w:val="00F139F7"/>
    <w:rsid w:val="00F13FFE"/>
    <w:rsid w:val="00F146F6"/>
    <w:rsid w:val="00F1510D"/>
    <w:rsid w:val="00F1526E"/>
    <w:rsid w:val="00F15A65"/>
    <w:rsid w:val="00F16701"/>
    <w:rsid w:val="00F169C2"/>
    <w:rsid w:val="00F16A5A"/>
    <w:rsid w:val="00F1792B"/>
    <w:rsid w:val="00F20807"/>
    <w:rsid w:val="00F20DE9"/>
    <w:rsid w:val="00F21658"/>
    <w:rsid w:val="00F220C8"/>
    <w:rsid w:val="00F2264C"/>
    <w:rsid w:val="00F230B9"/>
    <w:rsid w:val="00F236B3"/>
    <w:rsid w:val="00F23D6F"/>
    <w:rsid w:val="00F24413"/>
    <w:rsid w:val="00F24777"/>
    <w:rsid w:val="00F24AFC"/>
    <w:rsid w:val="00F24C29"/>
    <w:rsid w:val="00F24E94"/>
    <w:rsid w:val="00F260EE"/>
    <w:rsid w:val="00F26CB6"/>
    <w:rsid w:val="00F2726C"/>
    <w:rsid w:val="00F3056A"/>
    <w:rsid w:val="00F30769"/>
    <w:rsid w:val="00F30E99"/>
    <w:rsid w:val="00F349EF"/>
    <w:rsid w:val="00F353A5"/>
    <w:rsid w:val="00F35410"/>
    <w:rsid w:val="00F35435"/>
    <w:rsid w:val="00F35658"/>
    <w:rsid w:val="00F3593C"/>
    <w:rsid w:val="00F36274"/>
    <w:rsid w:val="00F363AA"/>
    <w:rsid w:val="00F3773B"/>
    <w:rsid w:val="00F40867"/>
    <w:rsid w:val="00F4090B"/>
    <w:rsid w:val="00F41214"/>
    <w:rsid w:val="00F43405"/>
    <w:rsid w:val="00F4398B"/>
    <w:rsid w:val="00F43B18"/>
    <w:rsid w:val="00F440A7"/>
    <w:rsid w:val="00F46C86"/>
    <w:rsid w:val="00F478AA"/>
    <w:rsid w:val="00F50610"/>
    <w:rsid w:val="00F50D06"/>
    <w:rsid w:val="00F5174D"/>
    <w:rsid w:val="00F53BC2"/>
    <w:rsid w:val="00F53F45"/>
    <w:rsid w:val="00F553BD"/>
    <w:rsid w:val="00F5557B"/>
    <w:rsid w:val="00F5656D"/>
    <w:rsid w:val="00F57A75"/>
    <w:rsid w:val="00F57EAF"/>
    <w:rsid w:val="00F6032A"/>
    <w:rsid w:val="00F6146D"/>
    <w:rsid w:val="00F62871"/>
    <w:rsid w:val="00F631CE"/>
    <w:rsid w:val="00F6377D"/>
    <w:rsid w:val="00F63842"/>
    <w:rsid w:val="00F63980"/>
    <w:rsid w:val="00F63AF9"/>
    <w:rsid w:val="00F6432B"/>
    <w:rsid w:val="00F6453A"/>
    <w:rsid w:val="00F64A37"/>
    <w:rsid w:val="00F65D0A"/>
    <w:rsid w:val="00F66A6C"/>
    <w:rsid w:val="00F67747"/>
    <w:rsid w:val="00F71C7C"/>
    <w:rsid w:val="00F7233B"/>
    <w:rsid w:val="00F727D3"/>
    <w:rsid w:val="00F729C1"/>
    <w:rsid w:val="00F72DC5"/>
    <w:rsid w:val="00F73A52"/>
    <w:rsid w:val="00F73BAC"/>
    <w:rsid w:val="00F73EBA"/>
    <w:rsid w:val="00F74338"/>
    <w:rsid w:val="00F774D3"/>
    <w:rsid w:val="00F77747"/>
    <w:rsid w:val="00F8064F"/>
    <w:rsid w:val="00F80C60"/>
    <w:rsid w:val="00F80EAE"/>
    <w:rsid w:val="00F81864"/>
    <w:rsid w:val="00F8252F"/>
    <w:rsid w:val="00F837A5"/>
    <w:rsid w:val="00F8402C"/>
    <w:rsid w:val="00F846F0"/>
    <w:rsid w:val="00F84731"/>
    <w:rsid w:val="00F851F2"/>
    <w:rsid w:val="00F85475"/>
    <w:rsid w:val="00F858DA"/>
    <w:rsid w:val="00F85F5F"/>
    <w:rsid w:val="00F86622"/>
    <w:rsid w:val="00F868FA"/>
    <w:rsid w:val="00F878B4"/>
    <w:rsid w:val="00F87DA3"/>
    <w:rsid w:val="00F91452"/>
    <w:rsid w:val="00F92C7A"/>
    <w:rsid w:val="00F9317B"/>
    <w:rsid w:val="00F95537"/>
    <w:rsid w:val="00F97E8F"/>
    <w:rsid w:val="00FA0BFF"/>
    <w:rsid w:val="00FA38DD"/>
    <w:rsid w:val="00FA470C"/>
    <w:rsid w:val="00FA4DB5"/>
    <w:rsid w:val="00FA51B9"/>
    <w:rsid w:val="00FA51E2"/>
    <w:rsid w:val="00FA5619"/>
    <w:rsid w:val="00FA56E4"/>
    <w:rsid w:val="00FA6560"/>
    <w:rsid w:val="00FA6A65"/>
    <w:rsid w:val="00FA7198"/>
    <w:rsid w:val="00FA7697"/>
    <w:rsid w:val="00FA7F61"/>
    <w:rsid w:val="00FA7FE6"/>
    <w:rsid w:val="00FB00E0"/>
    <w:rsid w:val="00FB0258"/>
    <w:rsid w:val="00FB043A"/>
    <w:rsid w:val="00FB095C"/>
    <w:rsid w:val="00FB161F"/>
    <w:rsid w:val="00FB1896"/>
    <w:rsid w:val="00FB1C13"/>
    <w:rsid w:val="00FB1DAA"/>
    <w:rsid w:val="00FB208F"/>
    <w:rsid w:val="00FB42F7"/>
    <w:rsid w:val="00FB5318"/>
    <w:rsid w:val="00FB59C7"/>
    <w:rsid w:val="00FC24E1"/>
    <w:rsid w:val="00FC38F0"/>
    <w:rsid w:val="00FC3BFE"/>
    <w:rsid w:val="00FC3D11"/>
    <w:rsid w:val="00FC3D34"/>
    <w:rsid w:val="00FC490C"/>
    <w:rsid w:val="00FC5349"/>
    <w:rsid w:val="00FC5D89"/>
    <w:rsid w:val="00FC60EC"/>
    <w:rsid w:val="00FC61BC"/>
    <w:rsid w:val="00FC63BE"/>
    <w:rsid w:val="00FC68DD"/>
    <w:rsid w:val="00FC7F9D"/>
    <w:rsid w:val="00FD0857"/>
    <w:rsid w:val="00FD1D83"/>
    <w:rsid w:val="00FD271B"/>
    <w:rsid w:val="00FD4BF0"/>
    <w:rsid w:val="00FD51BC"/>
    <w:rsid w:val="00FD7091"/>
    <w:rsid w:val="00FD7781"/>
    <w:rsid w:val="00FD7ECD"/>
    <w:rsid w:val="00FE00FF"/>
    <w:rsid w:val="00FE0EBB"/>
    <w:rsid w:val="00FE0F92"/>
    <w:rsid w:val="00FE128E"/>
    <w:rsid w:val="00FE14E2"/>
    <w:rsid w:val="00FE1924"/>
    <w:rsid w:val="00FE4AFA"/>
    <w:rsid w:val="00FE4B57"/>
    <w:rsid w:val="00FE4E64"/>
    <w:rsid w:val="00FE55FF"/>
    <w:rsid w:val="00FE7A0F"/>
    <w:rsid w:val="00FE7ADA"/>
    <w:rsid w:val="00FF124F"/>
    <w:rsid w:val="00FF382D"/>
    <w:rsid w:val="00FF4F3B"/>
    <w:rsid w:val="00FF5504"/>
    <w:rsid w:val="00FF5815"/>
    <w:rsid w:val="00FF59D5"/>
    <w:rsid w:val="00FF5AD0"/>
    <w:rsid w:val="00FF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  <w14:docId w14:val="44C9EF51"/>
  <w15:chartTrackingRefBased/>
  <w15:docId w15:val="{924C9CF1-247C-4F83-9123-3C5E278B1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A5DD7"/>
    <w:rPr>
      <w:rFonts w:ascii="Verdana" w:hAnsi="Verdana"/>
      <w:szCs w:val="24"/>
      <w:lang w:eastAsia="ja-JP"/>
    </w:rPr>
  </w:style>
  <w:style w:type="paragraph" w:styleId="Ttulo1">
    <w:name w:val="heading 1"/>
    <w:basedOn w:val="Normal"/>
    <w:next w:val="Normal"/>
    <w:link w:val="Ttulo1Char"/>
    <w:qFormat/>
    <w:rsid w:val="00214661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qFormat/>
    <w:rsid w:val="00214661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/>
    </w:rPr>
  </w:style>
  <w:style w:type="paragraph" w:styleId="Ttulo3">
    <w:name w:val="heading 3"/>
    <w:basedOn w:val="Normal"/>
    <w:next w:val="Normal"/>
    <w:link w:val="Ttulo3Char"/>
    <w:qFormat/>
    <w:rsid w:val="00214661"/>
    <w:pPr>
      <w:keepNext/>
      <w:spacing w:before="240" w:after="60"/>
      <w:outlineLvl w:val="2"/>
    </w:pPr>
    <w:rPr>
      <w:rFonts w:ascii="Arial" w:hAnsi="Arial"/>
      <w:b/>
      <w:bCs/>
      <w:sz w:val="26"/>
      <w:szCs w:val="26"/>
      <w:lang w:val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4A17D1"/>
    <w:pPr>
      <w:tabs>
        <w:tab w:val="center" w:pos="4419"/>
        <w:tab w:val="right" w:pos="8838"/>
      </w:tabs>
    </w:pPr>
    <w:rPr>
      <w:lang w:val="x-none"/>
    </w:rPr>
  </w:style>
  <w:style w:type="paragraph" w:styleId="Rodap">
    <w:name w:val="footer"/>
    <w:basedOn w:val="Normal"/>
    <w:link w:val="RodapChar"/>
    <w:rsid w:val="004A17D1"/>
    <w:pPr>
      <w:tabs>
        <w:tab w:val="center" w:pos="4419"/>
        <w:tab w:val="right" w:pos="8838"/>
      </w:tabs>
    </w:pPr>
    <w:rPr>
      <w:lang w:val="x-none"/>
    </w:rPr>
  </w:style>
  <w:style w:type="paragraph" w:styleId="Corpodetexto">
    <w:name w:val="Body Text"/>
    <w:basedOn w:val="Normal"/>
    <w:link w:val="CorpodetextoChar"/>
    <w:rsid w:val="00EA3591"/>
    <w:pPr>
      <w:spacing w:after="120"/>
    </w:pPr>
    <w:rPr>
      <w:rFonts w:ascii="LindeDaxOffice" w:eastAsia="Times New Roman" w:hAnsi="LindeDaxOffice"/>
      <w:sz w:val="22"/>
      <w:szCs w:val="22"/>
      <w:lang w:val="x-none" w:eastAsia="x-none"/>
    </w:rPr>
  </w:style>
  <w:style w:type="table" w:styleId="Tabelacomgrade">
    <w:name w:val="Table Grid"/>
    <w:basedOn w:val="Tabelanormal"/>
    <w:rsid w:val="006263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doDocumento">
    <w:name w:val="Título do Documento"/>
    <w:rsid w:val="0061227B"/>
    <w:pPr>
      <w:spacing w:before="240" w:after="240" w:line="360" w:lineRule="auto"/>
      <w:jc w:val="center"/>
    </w:pPr>
    <w:rPr>
      <w:rFonts w:ascii="Tahoma" w:hAnsi="Tahoma"/>
      <w:b/>
      <w:caps/>
      <w:sz w:val="28"/>
      <w:lang w:eastAsia="ja-JP"/>
    </w:rPr>
  </w:style>
  <w:style w:type="paragraph" w:customStyle="1" w:styleId="TtuloNvel1">
    <w:name w:val="Título Nível 1"/>
    <w:rsid w:val="0061227B"/>
    <w:pPr>
      <w:numPr>
        <w:numId w:val="1"/>
      </w:numPr>
      <w:spacing w:before="120" w:after="120" w:line="360" w:lineRule="auto"/>
    </w:pPr>
    <w:rPr>
      <w:rFonts w:ascii="Tahoma" w:hAnsi="Tahoma"/>
      <w:b/>
      <w:sz w:val="24"/>
      <w:szCs w:val="24"/>
      <w:lang w:eastAsia="ja-JP"/>
    </w:rPr>
  </w:style>
  <w:style w:type="paragraph" w:customStyle="1" w:styleId="TtuloNvel2">
    <w:name w:val="Título Nível 2"/>
    <w:rsid w:val="0061227B"/>
    <w:pPr>
      <w:numPr>
        <w:ilvl w:val="1"/>
        <w:numId w:val="1"/>
      </w:numPr>
      <w:spacing w:before="240" w:after="240" w:line="360" w:lineRule="auto"/>
    </w:pPr>
    <w:rPr>
      <w:rFonts w:ascii="Tahoma" w:hAnsi="Tahoma"/>
      <w:b/>
      <w:lang w:eastAsia="ja-JP"/>
    </w:rPr>
  </w:style>
  <w:style w:type="paragraph" w:customStyle="1" w:styleId="TtuloNvel3">
    <w:name w:val="Título Nível 3"/>
    <w:rsid w:val="0061227B"/>
    <w:pPr>
      <w:numPr>
        <w:ilvl w:val="2"/>
        <w:numId w:val="1"/>
      </w:numPr>
      <w:spacing w:before="240" w:after="240" w:line="360" w:lineRule="auto"/>
      <w:ind w:left="1225" w:hanging="1225"/>
    </w:pPr>
    <w:rPr>
      <w:rFonts w:ascii="Tahoma" w:hAnsi="Tahoma"/>
      <w:lang w:eastAsia="ja-JP"/>
    </w:rPr>
  </w:style>
  <w:style w:type="paragraph" w:customStyle="1" w:styleId="PargrafoPadro">
    <w:name w:val="Parágrafo Padrão"/>
    <w:rsid w:val="0061227B"/>
    <w:pPr>
      <w:spacing w:before="120" w:after="120" w:line="360" w:lineRule="auto"/>
      <w:ind w:firstLine="709"/>
      <w:jc w:val="both"/>
    </w:pPr>
    <w:rPr>
      <w:rFonts w:ascii="Tahoma" w:hAnsi="Tahoma"/>
      <w:lang w:eastAsia="ja-JP"/>
    </w:rPr>
  </w:style>
  <w:style w:type="paragraph" w:customStyle="1" w:styleId="ListaPadro">
    <w:name w:val="Lista Padrão"/>
    <w:rsid w:val="0061227B"/>
    <w:pPr>
      <w:numPr>
        <w:numId w:val="2"/>
      </w:numPr>
      <w:spacing w:before="120" w:after="120" w:line="360" w:lineRule="auto"/>
      <w:jc w:val="both"/>
    </w:pPr>
    <w:rPr>
      <w:rFonts w:ascii="Tahoma" w:hAnsi="Tahoma"/>
      <w:lang w:eastAsia="ja-JP"/>
    </w:rPr>
  </w:style>
  <w:style w:type="character" w:styleId="Hyperlink">
    <w:name w:val="Hyperlink"/>
    <w:uiPriority w:val="99"/>
    <w:rsid w:val="00214661"/>
    <w:rPr>
      <w:color w:val="0000FF"/>
      <w:u w:val="single"/>
    </w:rPr>
  </w:style>
  <w:style w:type="paragraph" w:styleId="Sumrio1">
    <w:name w:val="toc 1"/>
    <w:basedOn w:val="Normal"/>
    <w:next w:val="Normal"/>
    <w:uiPriority w:val="39"/>
    <w:rsid w:val="00702B49"/>
    <w:pPr>
      <w:spacing w:before="60" w:after="60"/>
    </w:pPr>
    <w:rPr>
      <w:rFonts w:ascii="Tahoma" w:hAnsi="Tahoma"/>
    </w:rPr>
  </w:style>
  <w:style w:type="paragraph" w:styleId="Sumrio2">
    <w:name w:val="toc 2"/>
    <w:basedOn w:val="Normal"/>
    <w:next w:val="Normal"/>
    <w:uiPriority w:val="39"/>
    <w:rsid w:val="00702B49"/>
    <w:pPr>
      <w:spacing w:before="60" w:after="60"/>
      <w:ind w:left="198"/>
    </w:pPr>
    <w:rPr>
      <w:rFonts w:ascii="Tahoma" w:hAnsi="Tahoma"/>
    </w:rPr>
  </w:style>
  <w:style w:type="paragraph" w:styleId="Sumrio3">
    <w:name w:val="toc 3"/>
    <w:basedOn w:val="Normal"/>
    <w:next w:val="Normal"/>
    <w:uiPriority w:val="39"/>
    <w:rsid w:val="00702B49"/>
    <w:pPr>
      <w:spacing w:before="60" w:after="60"/>
      <w:ind w:left="403"/>
    </w:pPr>
    <w:rPr>
      <w:rFonts w:ascii="Tahoma" w:hAnsi="Tahoma"/>
    </w:rPr>
  </w:style>
  <w:style w:type="paragraph" w:customStyle="1" w:styleId="Tabela-Cabealho">
    <w:name w:val="Tabela - Cabeçalho"/>
    <w:rsid w:val="0061227B"/>
    <w:pPr>
      <w:spacing w:before="60" w:after="60"/>
      <w:jc w:val="center"/>
    </w:pPr>
    <w:rPr>
      <w:rFonts w:ascii="Tahoma" w:hAnsi="Tahoma"/>
      <w:b/>
      <w:lang w:eastAsia="ja-JP"/>
    </w:rPr>
  </w:style>
  <w:style w:type="paragraph" w:customStyle="1" w:styleId="Tabela-Pargrafo">
    <w:name w:val="Tabela - Parágrafo"/>
    <w:rsid w:val="0061227B"/>
    <w:pPr>
      <w:spacing w:before="60" w:after="60"/>
    </w:pPr>
    <w:rPr>
      <w:rFonts w:ascii="Tahoma" w:hAnsi="Tahoma"/>
      <w:lang w:eastAsia="ja-JP"/>
    </w:rPr>
  </w:style>
  <w:style w:type="paragraph" w:customStyle="1" w:styleId="Tabela-Lista">
    <w:name w:val="Tabela - Lista"/>
    <w:rsid w:val="0061227B"/>
    <w:pPr>
      <w:numPr>
        <w:numId w:val="3"/>
      </w:numPr>
      <w:spacing w:before="60" w:after="60"/>
    </w:pPr>
    <w:rPr>
      <w:rFonts w:ascii="Tahoma" w:hAnsi="Tahoma"/>
      <w:lang w:eastAsia="ja-JP"/>
    </w:rPr>
  </w:style>
  <w:style w:type="paragraph" w:customStyle="1" w:styleId="DimNormal">
    <w:name w:val="DimNormal"/>
    <w:basedOn w:val="Normal"/>
    <w:link w:val="DimNormalChar"/>
    <w:rsid w:val="007C1B44"/>
    <w:pPr>
      <w:jc w:val="both"/>
    </w:pPr>
    <w:rPr>
      <w:rFonts w:ascii="Trebuchet MS" w:eastAsia="Batang" w:hAnsi="Trebuchet MS"/>
      <w:sz w:val="22"/>
      <w:szCs w:val="20"/>
      <w:lang w:val="x-none" w:eastAsia="x-none"/>
    </w:rPr>
  </w:style>
  <w:style w:type="character" w:customStyle="1" w:styleId="DimNormalChar">
    <w:name w:val="DimNormal Char"/>
    <w:link w:val="DimNormal"/>
    <w:rsid w:val="007C1B44"/>
    <w:rPr>
      <w:rFonts w:ascii="Trebuchet MS" w:eastAsia="Batang" w:hAnsi="Trebuchet MS"/>
      <w:sz w:val="22"/>
    </w:rPr>
  </w:style>
  <w:style w:type="paragraph" w:styleId="Legenda">
    <w:name w:val="caption"/>
    <w:basedOn w:val="Normal"/>
    <w:next w:val="Normal"/>
    <w:qFormat/>
    <w:rsid w:val="00482E41"/>
    <w:rPr>
      <w:b/>
      <w:bCs/>
      <w:szCs w:val="20"/>
    </w:rPr>
  </w:style>
  <w:style w:type="paragraph" w:customStyle="1" w:styleId="DimTtulo1">
    <w:name w:val="DimTítulo1"/>
    <w:basedOn w:val="DimNormal"/>
    <w:next w:val="DimNormal"/>
    <w:autoRedefine/>
    <w:rsid w:val="00E305C5"/>
    <w:pPr>
      <w:numPr>
        <w:numId w:val="4"/>
      </w:numPr>
    </w:pPr>
    <w:rPr>
      <w:b/>
      <w:sz w:val="24"/>
    </w:rPr>
  </w:style>
  <w:style w:type="paragraph" w:customStyle="1" w:styleId="DimTtulo2">
    <w:name w:val="DimTítulo2"/>
    <w:basedOn w:val="DimNormal"/>
    <w:next w:val="DimNormal"/>
    <w:autoRedefine/>
    <w:rsid w:val="00E305C5"/>
    <w:pPr>
      <w:numPr>
        <w:ilvl w:val="1"/>
        <w:numId w:val="4"/>
      </w:numPr>
      <w:ind w:left="357" w:hanging="357"/>
    </w:pPr>
    <w:rPr>
      <w:b/>
    </w:rPr>
  </w:style>
  <w:style w:type="paragraph" w:customStyle="1" w:styleId="ABLOCKPARA">
    <w:name w:val="A BLOCK PARA"/>
    <w:basedOn w:val="Normal"/>
    <w:rsid w:val="009B1345"/>
    <w:rPr>
      <w:rFonts w:ascii="Book Antiqua" w:eastAsia="Times New Roman" w:hAnsi="Book Antiqua"/>
      <w:sz w:val="22"/>
      <w:szCs w:val="20"/>
      <w:lang w:val="en-US" w:eastAsia="en-US"/>
    </w:rPr>
  </w:style>
  <w:style w:type="character" w:customStyle="1" w:styleId="CorpodetextoChar">
    <w:name w:val="Corpo de texto Char"/>
    <w:link w:val="Corpodetexto"/>
    <w:rsid w:val="00A84592"/>
    <w:rPr>
      <w:rFonts w:ascii="LindeDaxOffice" w:eastAsia="Times New Roman" w:hAnsi="LindeDaxOffice"/>
      <w:sz w:val="22"/>
      <w:szCs w:val="22"/>
    </w:rPr>
  </w:style>
  <w:style w:type="paragraph" w:styleId="MapadoDocumento">
    <w:name w:val="Document Map"/>
    <w:basedOn w:val="Normal"/>
    <w:link w:val="MapadoDocumentoChar"/>
    <w:semiHidden/>
    <w:rsid w:val="00A572EB"/>
    <w:pPr>
      <w:shd w:val="clear" w:color="auto" w:fill="000080"/>
    </w:pPr>
    <w:rPr>
      <w:rFonts w:ascii="Tahoma" w:hAnsi="Tahoma"/>
      <w:szCs w:val="20"/>
      <w:lang w:val="x-none"/>
    </w:rPr>
  </w:style>
  <w:style w:type="character" w:styleId="Forte">
    <w:name w:val="Strong"/>
    <w:uiPriority w:val="22"/>
    <w:qFormat/>
    <w:rsid w:val="009F2278"/>
    <w:rPr>
      <w:b/>
      <w:bCs/>
    </w:rPr>
  </w:style>
  <w:style w:type="paragraph" w:styleId="Textodebalo">
    <w:name w:val="Balloon Text"/>
    <w:basedOn w:val="Normal"/>
    <w:link w:val="TextodebaloChar"/>
    <w:rsid w:val="00561058"/>
    <w:rPr>
      <w:rFonts w:ascii="Tahoma" w:hAnsi="Tahoma"/>
      <w:sz w:val="16"/>
      <w:szCs w:val="16"/>
      <w:lang w:val="x-none"/>
    </w:rPr>
  </w:style>
  <w:style w:type="character" w:customStyle="1" w:styleId="TextodebaloChar">
    <w:name w:val="Texto de balão Char"/>
    <w:link w:val="Textodebalo"/>
    <w:rsid w:val="00561058"/>
    <w:rPr>
      <w:rFonts w:ascii="Tahoma" w:hAnsi="Tahoma" w:cs="Tahoma"/>
      <w:sz w:val="16"/>
      <w:szCs w:val="16"/>
      <w:lang w:eastAsia="ja-JP"/>
    </w:rPr>
  </w:style>
  <w:style w:type="paragraph" w:styleId="Reviso">
    <w:name w:val="Revision"/>
    <w:hidden/>
    <w:uiPriority w:val="99"/>
    <w:semiHidden/>
    <w:rsid w:val="009741E7"/>
    <w:rPr>
      <w:rFonts w:ascii="Verdana" w:hAnsi="Verdana"/>
      <w:szCs w:val="24"/>
      <w:lang w:eastAsia="ja-JP"/>
    </w:rPr>
  </w:style>
  <w:style w:type="character" w:styleId="Refdecomentrio">
    <w:name w:val="annotation reference"/>
    <w:rsid w:val="009741E7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41E7"/>
    <w:rPr>
      <w:szCs w:val="20"/>
      <w:lang w:val="x-none"/>
    </w:rPr>
  </w:style>
  <w:style w:type="character" w:customStyle="1" w:styleId="TextodecomentrioChar">
    <w:name w:val="Texto de comentário Char"/>
    <w:link w:val="Textodecomentrio"/>
    <w:rsid w:val="009741E7"/>
    <w:rPr>
      <w:rFonts w:ascii="Verdana" w:hAnsi="Verdana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9741E7"/>
    <w:rPr>
      <w:b/>
      <w:bCs/>
    </w:rPr>
  </w:style>
  <w:style w:type="character" w:customStyle="1" w:styleId="AssuntodocomentrioChar">
    <w:name w:val="Assunto do comentário Char"/>
    <w:link w:val="Assuntodocomentrio"/>
    <w:rsid w:val="009741E7"/>
    <w:rPr>
      <w:rFonts w:ascii="Verdana" w:hAnsi="Verdana"/>
      <w:b/>
      <w:bCs/>
      <w:lang w:eastAsia="ja-JP"/>
    </w:rPr>
  </w:style>
  <w:style w:type="paragraph" w:styleId="PargrafodaLista">
    <w:name w:val="List Paragraph"/>
    <w:basedOn w:val="Normal"/>
    <w:uiPriority w:val="34"/>
    <w:qFormat/>
    <w:rsid w:val="00DE04E3"/>
    <w:pPr>
      <w:ind w:left="708"/>
    </w:pPr>
  </w:style>
  <w:style w:type="paragraph" w:customStyle="1" w:styleId="ndice">
    <w:name w:val="Índice"/>
    <w:basedOn w:val="Normal"/>
    <w:rsid w:val="00DD338B"/>
    <w:pPr>
      <w:suppressLineNumbers/>
      <w:suppressAutoHyphens/>
    </w:pPr>
    <w:rPr>
      <w:rFonts w:ascii="Book Antiqua" w:eastAsia="Times New Roman" w:hAnsi="Book Antiqua" w:cs="Tahoma"/>
      <w:sz w:val="22"/>
      <w:szCs w:val="20"/>
      <w:lang w:val="en-US" w:eastAsia="ar-SA"/>
    </w:rPr>
  </w:style>
  <w:style w:type="paragraph" w:styleId="NormalWeb">
    <w:name w:val="Normal (Web)"/>
    <w:basedOn w:val="Normal"/>
    <w:uiPriority w:val="99"/>
    <w:unhideWhenUsed/>
    <w:rsid w:val="007B5FB2"/>
    <w:pPr>
      <w:spacing w:before="100" w:beforeAutospacing="1" w:after="100" w:afterAutospacing="1"/>
    </w:pPr>
    <w:rPr>
      <w:rFonts w:ascii="Times New Roman" w:eastAsia="Times New Roman" w:hAnsi="Times New Roman"/>
      <w:sz w:val="24"/>
      <w:lang w:eastAsia="pt-BR"/>
    </w:rPr>
  </w:style>
  <w:style w:type="character" w:customStyle="1" w:styleId="apple-converted-space">
    <w:name w:val="apple-converted-space"/>
    <w:basedOn w:val="Fontepargpadro"/>
    <w:rsid w:val="007B5FB2"/>
  </w:style>
  <w:style w:type="paragraph" w:styleId="SemEspaamento">
    <w:name w:val="No Spacing"/>
    <w:uiPriority w:val="1"/>
    <w:qFormat/>
    <w:rsid w:val="00787925"/>
    <w:rPr>
      <w:rFonts w:ascii="Calibri" w:eastAsia="Calibri" w:hAnsi="Calibri"/>
      <w:sz w:val="22"/>
      <w:szCs w:val="22"/>
      <w:lang w:eastAsia="en-US"/>
    </w:rPr>
  </w:style>
  <w:style w:type="paragraph" w:styleId="Corpodetexto2">
    <w:name w:val="Body Text 2"/>
    <w:basedOn w:val="Normal"/>
    <w:link w:val="Corpodetexto2Char"/>
    <w:uiPriority w:val="99"/>
    <w:unhideWhenUsed/>
    <w:rsid w:val="00660C39"/>
    <w:pPr>
      <w:spacing w:after="120" w:line="480" w:lineRule="auto"/>
    </w:pPr>
    <w:rPr>
      <w:lang w:val="x-none"/>
    </w:rPr>
  </w:style>
  <w:style w:type="character" w:customStyle="1" w:styleId="Corpodetexto2Char">
    <w:name w:val="Corpo de texto 2 Char"/>
    <w:link w:val="Corpodetexto2"/>
    <w:uiPriority w:val="99"/>
    <w:rsid w:val="00660C39"/>
    <w:rPr>
      <w:rFonts w:ascii="Verdana" w:hAnsi="Verdana"/>
      <w:szCs w:val="24"/>
      <w:lang w:eastAsia="ja-JP"/>
    </w:rPr>
  </w:style>
  <w:style w:type="character" w:styleId="HiperlinkVisitado">
    <w:name w:val="FollowedHyperlink"/>
    <w:uiPriority w:val="99"/>
    <w:semiHidden/>
    <w:unhideWhenUsed/>
    <w:rsid w:val="00F169C2"/>
    <w:rPr>
      <w:color w:val="800080"/>
      <w:u w:val="single"/>
    </w:rPr>
  </w:style>
  <w:style w:type="character" w:customStyle="1" w:styleId="Ttulo1Char">
    <w:name w:val="Título 1 Char"/>
    <w:link w:val="Ttulo1"/>
    <w:rsid w:val="00B66DAB"/>
    <w:rPr>
      <w:rFonts w:ascii="Arial" w:hAnsi="Arial" w:cs="Arial"/>
      <w:b/>
      <w:bCs/>
      <w:kern w:val="32"/>
      <w:sz w:val="32"/>
      <w:szCs w:val="32"/>
      <w:lang w:eastAsia="ja-JP"/>
    </w:rPr>
  </w:style>
  <w:style w:type="character" w:customStyle="1" w:styleId="Ttulo2Char">
    <w:name w:val="Título 2 Char"/>
    <w:link w:val="Ttulo2"/>
    <w:rsid w:val="00B66DAB"/>
    <w:rPr>
      <w:rFonts w:ascii="Arial" w:hAnsi="Arial" w:cs="Arial"/>
      <w:b/>
      <w:bCs/>
      <w:i/>
      <w:iCs/>
      <w:sz w:val="28"/>
      <w:szCs w:val="28"/>
      <w:lang w:eastAsia="ja-JP"/>
    </w:rPr>
  </w:style>
  <w:style w:type="character" w:customStyle="1" w:styleId="Ttulo3Char">
    <w:name w:val="Título 3 Char"/>
    <w:link w:val="Ttulo3"/>
    <w:rsid w:val="00B66DAB"/>
    <w:rPr>
      <w:rFonts w:ascii="Arial" w:hAnsi="Arial" w:cs="Arial"/>
      <w:b/>
      <w:bCs/>
      <w:sz w:val="26"/>
      <w:szCs w:val="26"/>
      <w:lang w:eastAsia="ja-JP"/>
    </w:rPr>
  </w:style>
  <w:style w:type="character" w:customStyle="1" w:styleId="CabealhoChar">
    <w:name w:val="Cabeçalho Char"/>
    <w:link w:val="Cabealho"/>
    <w:rsid w:val="00B66DAB"/>
    <w:rPr>
      <w:rFonts w:ascii="Verdana" w:hAnsi="Verdana"/>
      <w:szCs w:val="24"/>
      <w:lang w:eastAsia="ja-JP"/>
    </w:rPr>
  </w:style>
  <w:style w:type="character" w:customStyle="1" w:styleId="RodapChar">
    <w:name w:val="Rodapé Char"/>
    <w:link w:val="Rodap"/>
    <w:rsid w:val="00B66DAB"/>
    <w:rPr>
      <w:rFonts w:ascii="Verdana" w:hAnsi="Verdana"/>
      <w:szCs w:val="24"/>
      <w:lang w:eastAsia="ja-JP"/>
    </w:rPr>
  </w:style>
  <w:style w:type="character" w:customStyle="1" w:styleId="MapadoDocumentoChar">
    <w:name w:val="Mapa do Documento Char"/>
    <w:link w:val="MapadoDocumento"/>
    <w:semiHidden/>
    <w:rsid w:val="00B66DAB"/>
    <w:rPr>
      <w:rFonts w:ascii="Tahoma" w:hAnsi="Tahoma" w:cs="Tahoma"/>
      <w:shd w:val="clear" w:color="auto" w:fill="00008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6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5492">
          <w:marLeft w:val="0"/>
          <w:marRight w:val="0"/>
          <w:marTop w:val="3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1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1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arcos@mpguchii.ne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emerson.silva\Configura&#231;&#245;es%20locais\Temporary%20Internet%20Files\Content.Outlook\5MS2IKM6\DUM%20-%20Documento%20&#218;nico%20de%20Manuten&#231;&#227;o%20(2)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5F6F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D3B185-BF9D-461C-84A5-076E25B59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DUM - Documento Único de Manutenção (2).dot</Template>
  <TotalTime>0</TotalTime>
  <Pages>8</Pages>
  <Words>412</Words>
  <Characters>2227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Mestre</vt:lpstr>
    </vt:vector>
  </TitlesOfParts>
  <Company/>
  <LinksUpToDate>false</LinksUpToDate>
  <CharactersWithSpaces>2634</CharactersWithSpaces>
  <SharedDoc>false</SharedDoc>
  <HLinks>
    <vt:vector size="6" baseType="variant">
      <vt:variant>
        <vt:i4>4980848</vt:i4>
      </vt:variant>
      <vt:variant>
        <vt:i4>0</vt:i4>
      </vt:variant>
      <vt:variant>
        <vt:i4>0</vt:i4>
      </vt:variant>
      <vt:variant>
        <vt:i4>5</vt:i4>
      </vt:variant>
      <vt:variant>
        <vt:lpwstr>mailto:marcos@mpguchii.net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Mestre</dc:title>
  <dc:subject/>
  <dc:creator>#admspo02</dc:creator>
  <cp:keywords/>
  <cp:lastModifiedBy>Marcos MP</cp:lastModifiedBy>
  <cp:revision>2</cp:revision>
  <cp:lastPrinted>2015-07-10T13:19:00Z</cp:lastPrinted>
  <dcterms:created xsi:type="dcterms:W3CDTF">2016-04-14T22:48:00Z</dcterms:created>
  <dcterms:modified xsi:type="dcterms:W3CDTF">2016-04-14T22:48:00Z</dcterms:modified>
</cp:coreProperties>
</file>